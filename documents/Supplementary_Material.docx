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27EEE6" w14:textId="77777777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3BD5A427" w14:textId="2A93373D" w:rsidR="00EA3D3C" w:rsidRPr="00994A3D" w:rsidRDefault="00B1328E" w:rsidP="00B1328E">
      <w:pPr>
        <w:pStyle w:val="1"/>
      </w:pPr>
      <w:r>
        <w:t>CEC Benchmark F</w:t>
      </w:r>
      <w:r w:rsidRPr="00B1328E">
        <w:t>uncti</w:t>
      </w:r>
      <w:bookmarkStart w:id="0" w:name="_GoBack"/>
      <w:bookmarkEnd w:id="0"/>
      <w:r w:rsidRPr="00B1328E">
        <w:t>ons</w:t>
      </w:r>
    </w:p>
    <w:tbl>
      <w:tblPr>
        <w:tblStyle w:val="aff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"/>
        <w:gridCol w:w="1366"/>
        <w:gridCol w:w="366"/>
        <w:gridCol w:w="1229"/>
        <w:gridCol w:w="6276"/>
      </w:tblGrid>
      <w:tr w:rsidR="00B1328E" w:rsidRPr="00B1328E" w14:paraId="5E836E65" w14:textId="77777777" w:rsidTr="004D0831"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2D6C0E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No.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3B3610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Function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39EB7E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D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B0177F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Range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263821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Formulation</w:t>
            </w:r>
          </w:p>
        </w:tc>
      </w:tr>
      <w:tr w:rsidR="00B1328E" w:rsidRPr="00B1328E" w14:paraId="660D4BAE" w14:textId="77777777" w:rsidTr="004D0831">
        <w:tc>
          <w:tcPr>
            <w:tcW w:w="0" w:type="auto"/>
            <w:tcBorders>
              <w:top w:val="single" w:sz="6" w:space="0" w:color="auto"/>
            </w:tcBorders>
            <w:vAlign w:val="center"/>
          </w:tcPr>
          <w:p w14:paraId="732F0D0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</w:t>
            </w:r>
          </w:p>
        </w:tc>
        <w:tc>
          <w:tcPr>
            <w:tcW w:w="0" w:type="auto"/>
            <w:tcBorders>
              <w:top w:val="single" w:sz="6" w:space="0" w:color="auto"/>
            </w:tcBorders>
            <w:vAlign w:val="center"/>
          </w:tcPr>
          <w:p w14:paraId="6F14AF4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Stepint</w:t>
            </w:r>
          </w:p>
        </w:tc>
        <w:tc>
          <w:tcPr>
            <w:tcW w:w="0" w:type="auto"/>
            <w:tcBorders>
              <w:top w:val="single" w:sz="6" w:space="0" w:color="auto"/>
            </w:tcBorders>
            <w:vAlign w:val="center"/>
          </w:tcPr>
          <w:p w14:paraId="0795CEF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</w:tcBorders>
            <w:vAlign w:val="center"/>
          </w:tcPr>
          <w:p w14:paraId="1931201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[-5.12,5.12]</w:t>
            </w:r>
          </w:p>
        </w:tc>
        <w:tc>
          <w:tcPr>
            <w:tcW w:w="0" w:type="auto"/>
            <w:tcBorders>
              <w:top w:val="single" w:sz="6" w:space="0" w:color="auto"/>
            </w:tcBorders>
            <w:vAlign w:val="center"/>
          </w:tcPr>
          <w:p w14:paraId="0CA9B83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1660" w:dyaOrig="580" w14:anchorId="3F7FCA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5pt;height:29pt" o:ole="">
                  <v:imagedata r:id="rId8" o:title=""/>
                </v:shape>
                <o:OLEObject Type="Embed" ProgID="Equation.DSMT4" ShapeID="_x0000_i1025" DrawAspect="Content" ObjectID="_1731403445" r:id="rId9"/>
              </w:object>
            </w:r>
          </w:p>
        </w:tc>
      </w:tr>
      <w:tr w:rsidR="00B1328E" w:rsidRPr="00B1328E" w14:paraId="076B511F" w14:textId="77777777" w:rsidTr="004D0831">
        <w:tc>
          <w:tcPr>
            <w:tcW w:w="0" w:type="auto"/>
            <w:vAlign w:val="center"/>
          </w:tcPr>
          <w:p w14:paraId="271D3E6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</w:t>
            </w:r>
          </w:p>
        </w:tc>
        <w:tc>
          <w:tcPr>
            <w:tcW w:w="0" w:type="auto"/>
            <w:vAlign w:val="center"/>
          </w:tcPr>
          <w:p w14:paraId="27F000B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Step</w:t>
            </w:r>
          </w:p>
        </w:tc>
        <w:tc>
          <w:tcPr>
            <w:tcW w:w="0" w:type="auto"/>
            <w:vAlign w:val="center"/>
          </w:tcPr>
          <w:p w14:paraId="3D58134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76E9018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[-100,100]</w:t>
            </w:r>
          </w:p>
        </w:tc>
        <w:tc>
          <w:tcPr>
            <w:tcW w:w="0" w:type="auto"/>
            <w:vAlign w:val="center"/>
          </w:tcPr>
          <w:p w14:paraId="63EC9DB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1939" w:dyaOrig="580" w14:anchorId="24757084">
                <v:shape id="_x0000_i1026" type="#_x0000_t75" style="width:97.55pt;height:29pt" o:ole="">
                  <v:imagedata r:id="rId10" o:title=""/>
                </v:shape>
                <o:OLEObject Type="Embed" ProgID="Equation.DSMT4" ShapeID="_x0000_i1026" DrawAspect="Content" ObjectID="_1731403446" r:id="rId11"/>
              </w:object>
            </w:r>
          </w:p>
        </w:tc>
      </w:tr>
      <w:tr w:rsidR="00B1328E" w:rsidRPr="00B1328E" w14:paraId="2F04372D" w14:textId="77777777" w:rsidTr="004D0831">
        <w:tc>
          <w:tcPr>
            <w:tcW w:w="0" w:type="auto"/>
            <w:vAlign w:val="center"/>
          </w:tcPr>
          <w:p w14:paraId="3B13CB5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</w:t>
            </w:r>
          </w:p>
        </w:tc>
        <w:tc>
          <w:tcPr>
            <w:tcW w:w="0" w:type="auto"/>
            <w:vAlign w:val="center"/>
          </w:tcPr>
          <w:p w14:paraId="016D4BA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Sphere</w:t>
            </w:r>
          </w:p>
        </w:tc>
        <w:tc>
          <w:tcPr>
            <w:tcW w:w="0" w:type="auto"/>
            <w:vAlign w:val="center"/>
          </w:tcPr>
          <w:p w14:paraId="58FB5D1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3E2E3F8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[-100,100]</w:t>
            </w:r>
          </w:p>
        </w:tc>
        <w:tc>
          <w:tcPr>
            <w:tcW w:w="0" w:type="auto"/>
            <w:vAlign w:val="center"/>
          </w:tcPr>
          <w:p w14:paraId="0F46ED2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1140" w:dyaOrig="580" w14:anchorId="486A3DDC">
                <v:shape id="_x0000_i1027" type="#_x0000_t75" style="width:57pt;height:29pt" o:ole="">
                  <v:imagedata r:id="rId12" o:title=""/>
                </v:shape>
                <o:OLEObject Type="Embed" ProgID="Equation.DSMT4" ShapeID="_x0000_i1027" DrawAspect="Content" ObjectID="_1731403447" r:id="rId13"/>
              </w:object>
            </w:r>
          </w:p>
        </w:tc>
      </w:tr>
      <w:tr w:rsidR="00B1328E" w:rsidRPr="00B1328E" w14:paraId="215F4A84" w14:textId="77777777" w:rsidTr="004D0831">
        <w:tc>
          <w:tcPr>
            <w:tcW w:w="0" w:type="auto"/>
            <w:vAlign w:val="center"/>
          </w:tcPr>
          <w:p w14:paraId="4FC57C8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F4</w:t>
            </w:r>
          </w:p>
        </w:tc>
        <w:tc>
          <w:tcPr>
            <w:tcW w:w="0" w:type="auto"/>
            <w:vAlign w:val="center"/>
          </w:tcPr>
          <w:p w14:paraId="6648512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SumSquares</w:t>
            </w:r>
          </w:p>
        </w:tc>
        <w:tc>
          <w:tcPr>
            <w:tcW w:w="0" w:type="auto"/>
            <w:vAlign w:val="center"/>
          </w:tcPr>
          <w:p w14:paraId="7F5EA29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6C8FFE4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[-10,10]</w:t>
            </w:r>
          </w:p>
        </w:tc>
        <w:tc>
          <w:tcPr>
            <w:tcW w:w="0" w:type="auto"/>
            <w:vAlign w:val="center"/>
          </w:tcPr>
          <w:p w14:paraId="6B1BB79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1180" w:dyaOrig="580" w14:anchorId="2ED40CD2">
                <v:shape id="_x0000_i1028" type="#_x0000_t75" style="width:60pt;height:29pt" o:ole="">
                  <v:imagedata r:id="rId14" o:title=""/>
                </v:shape>
                <o:OLEObject Type="Embed" ProgID="Equation.DSMT4" ShapeID="_x0000_i1028" DrawAspect="Content" ObjectID="_1731403448" r:id="rId15"/>
              </w:object>
            </w:r>
          </w:p>
        </w:tc>
      </w:tr>
      <w:tr w:rsidR="00B1328E" w:rsidRPr="00B1328E" w14:paraId="1B5B9862" w14:textId="77777777" w:rsidTr="004D0831">
        <w:tc>
          <w:tcPr>
            <w:tcW w:w="0" w:type="auto"/>
            <w:vAlign w:val="center"/>
          </w:tcPr>
          <w:p w14:paraId="5FBA6D0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F5</w:t>
            </w:r>
          </w:p>
        </w:tc>
        <w:tc>
          <w:tcPr>
            <w:tcW w:w="0" w:type="auto"/>
            <w:vAlign w:val="center"/>
          </w:tcPr>
          <w:p w14:paraId="0DF4FBB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Quartic</w:t>
            </w:r>
          </w:p>
        </w:tc>
        <w:tc>
          <w:tcPr>
            <w:tcW w:w="0" w:type="auto"/>
            <w:vAlign w:val="center"/>
          </w:tcPr>
          <w:p w14:paraId="0A6A278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257A28E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[-1.28,1.28]</w:t>
            </w:r>
          </w:p>
        </w:tc>
        <w:tc>
          <w:tcPr>
            <w:tcW w:w="0" w:type="auto"/>
            <w:vAlign w:val="center"/>
          </w:tcPr>
          <w:p w14:paraId="5A80D44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340" w:dyaOrig="580" w14:anchorId="17FC9D59">
                <v:shape id="_x0000_i1029" type="#_x0000_t75" style="width:117pt;height:29pt" o:ole="">
                  <v:imagedata r:id="rId16" o:title=""/>
                </v:shape>
                <o:OLEObject Type="Embed" ProgID="Equation.DSMT4" ShapeID="_x0000_i1029" DrawAspect="Content" ObjectID="_1731403449" r:id="rId17"/>
              </w:object>
            </w:r>
          </w:p>
        </w:tc>
      </w:tr>
      <w:tr w:rsidR="00B1328E" w:rsidRPr="00B1328E" w14:paraId="430A6FFC" w14:textId="77777777" w:rsidTr="004D0831">
        <w:tc>
          <w:tcPr>
            <w:tcW w:w="0" w:type="auto"/>
            <w:vAlign w:val="center"/>
          </w:tcPr>
          <w:p w14:paraId="23F1A81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F6</w:t>
            </w:r>
          </w:p>
        </w:tc>
        <w:tc>
          <w:tcPr>
            <w:tcW w:w="0" w:type="auto"/>
            <w:vAlign w:val="center"/>
          </w:tcPr>
          <w:p w14:paraId="08CB497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Beale</w:t>
            </w:r>
          </w:p>
        </w:tc>
        <w:tc>
          <w:tcPr>
            <w:tcW w:w="0" w:type="auto"/>
            <w:vAlign w:val="center"/>
          </w:tcPr>
          <w:p w14:paraId="79CD0C8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4A67664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[-4.5,4.5]</w:t>
            </w:r>
          </w:p>
        </w:tc>
        <w:tc>
          <w:tcPr>
            <w:tcW w:w="0" w:type="auto"/>
            <w:vAlign w:val="center"/>
          </w:tcPr>
          <w:p w14:paraId="7BCB586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5340" w:dyaOrig="420" w14:anchorId="512D16A1">
                <v:shape id="_x0000_i1030" type="#_x0000_t75" style="width:266.45pt;height:21.5pt" o:ole="">
                  <v:imagedata r:id="rId18" o:title=""/>
                </v:shape>
                <o:OLEObject Type="Embed" ProgID="Equation.DSMT4" ShapeID="_x0000_i1030" DrawAspect="Content" ObjectID="_1731403450" r:id="rId19"/>
              </w:object>
            </w:r>
          </w:p>
        </w:tc>
      </w:tr>
      <w:tr w:rsidR="00B1328E" w:rsidRPr="00B1328E" w14:paraId="56151A8A" w14:textId="77777777" w:rsidTr="004D0831">
        <w:tc>
          <w:tcPr>
            <w:tcW w:w="0" w:type="auto"/>
            <w:vAlign w:val="center"/>
          </w:tcPr>
          <w:p w14:paraId="0276DC0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F7</w:t>
            </w:r>
          </w:p>
        </w:tc>
        <w:tc>
          <w:tcPr>
            <w:tcW w:w="0" w:type="auto"/>
            <w:vAlign w:val="center"/>
          </w:tcPr>
          <w:p w14:paraId="24E2FAD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Easom</w:t>
            </w:r>
          </w:p>
        </w:tc>
        <w:tc>
          <w:tcPr>
            <w:tcW w:w="0" w:type="auto"/>
            <w:vAlign w:val="center"/>
          </w:tcPr>
          <w:p w14:paraId="32BCDF5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12D1256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[-100,100]</w:t>
            </w:r>
          </w:p>
        </w:tc>
        <w:tc>
          <w:tcPr>
            <w:tcW w:w="0" w:type="auto"/>
            <w:vAlign w:val="center"/>
          </w:tcPr>
          <w:p w14:paraId="7C94087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4340" w:dyaOrig="460" w14:anchorId="49C9FA46">
                <v:shape id="_x0000_i1031" type="#_x0000_t75" style="width:217pt;height:22.5pt" o:ole="">
                  <v:imagedata r:id="rId20" o:title=""/>
                </v:shape>
                <o:OLEObject Type="Embed" ProgID="Equation.DSMT4" ShapeID="_x0000_i1031" DrawAspect="Content" ObjectID="_1731403451" r:id="rId21"/>
              </w:object>
            </w:r>
          </w:p>
        </w:tc>
      </w:tr>
      <w:tr w:rsidR="00B1328E" w:rsidRPr="00B1328E" w14:paraId="608A6AD4" w14:textId="77777777" w:rsidTr="004D0831">
        <w:tc>
          <w:tcPr>
            <w:tcW w:w="0" w:type="auto"/>
            <w:vAlign w:val="center"/>
          </w:tcPr>
          <w:p w14:paraId="02A7F63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F8</w:t>
            </w:r>
          </w:p>
        </w:tc>
        <w:tc>
          <w:tcPr>
            <w:tcW w:w="0" w:type="auto"/>
            <w:vAlign w:val="center"/>
          </w:tcPr>
          <w:p w14:paraId="009DDD9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Matyas</w:t>
            </w:r>
          </w:p>
        </w:tc>
        <w:tc>
          <w:tcPr>
            <w:tcW w:w="0" w:type="auto"/>
            <w:vAlign w:val="center"/>
          </w:tcPr>
          <w:p w14:paraId="434AF7D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2E13125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[-10,10]</w:t>
            </w:r>
          </w:p>
        </w:tc>
        <w:tc>
          <w:tcPr>
            <w:tcW w:w="0" w:type="auto"/>
            <w:vAlign w:val="center"/>
          </w:tcPr>
          <w:p w14:paraId="2CB2C05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620" w:dyaOrig="380" w14:anchorId="64933CD3">
                <v:shape id="_x0000_i1032" type="#_x0000_t75" style="width:132.05pt;height:19.5pt" o:ole="">
                  <v:imagedata r:id="rId22" o:title=""/>
                </v:shape>
                <o:OLEObject Type="Embed" ProgID="Equation.DSMT4" ShapeID="_x0000_i1032" DrawAspect="Content" ObjectID="_1731403452" r:id="rId23"/>
              </w:object>
            </w:r>
          </w:p>
        </w:tc>
      </w:tr>
      <w:tr w:rsidR="00B1328E" w:rsidRPr="00B1328E" w14:paraId="0EFBF964" w14:textId="77777777" w:rsidTr="004D0831">
        <w:tc>
          <w:tcPr>
            <w:tcW w:w="0" w:type="auto"/>
            <w:vAlign w:val="center"/>
          </w:tcPr>
          <w:p w14:paraId="393125F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F9</w:t>
            </w:r>
          </w:p>
        </w:tc>
        <w:tc>
          <w:tcPr>
            <w:tcW w:w="0" w:type="auto"/>
            <w:vAlign w:val="center"/>
          </w:tcPr>
          <w:p w14:paraId="2D89BA7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Colville</w:t>
            </w:r>
          </w:p>
        </w:tc>
        <w:tc>
          <w:tcPr>
            <w:tcW w:w="0" w:type="auto"/>
            <w:vAlign w:val="center"/>
          </w:tcPr>
          <w:p w14:paraId="17C2286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4</w:t>
            </w:r>
          </w:p>
        </w:tc>
        <w:tc>
          <w:tcPr>
            <w:tcW w:w="0" w:type="auto"/>
            <w:vAlign w:val="center"/>
          </w:tcPr>
          <w:p w14:paraId="0E9445A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[-10,10]</w:t>
            </w:r>
          </w:p>
        </w:tc>
        <w:tc>
          <w:tcPr>
            <w:tcW w:w="0" w:type="auto"/>
            <w:vAlign w:val="center"/>
          </w:tcPr>
          <w:p w14:paraId="6941739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4620" w:dyaOrig="859" w14:anchorId="7F914BFB">
                <v:shape id="_x0000_i1033" type="#_x0000_t75" style="width:231pt;height:43pt" o:ole="">
                  <v:imagedata r:id="rId24" o:title=""/>
                </v:shape>
                <o:OLEObject Type="Embed" ProgID="Equation.DSMT4" ShapeID="_x0000_i1033" DrawAspect="Content" ObjectID="_1731403453" r:id="rId25"/>
              </w:object>
            </w:r>
          </w:p>
        </w:tc>
      </w:tr>
      <w:tr w:rsidR="00B1328E" w:rsidRPr="00B1328E" w14:paraId="1C17BD94" w14:textId="77777777" w:rsidTr="004D0831">
        <w:tc>
          <w:tcPr>
            <w:tcW w:w="0" w:type="auto"/>
            <w:vAlign w:val="center"/>
          </w:tcPr>
          <w:p w14:paraId="739B382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F10</w:t>
            </w:r>
          </w:p>
        </w:tc>
        <w:tc>
          <w:tcPr>
            <w:tcW w:w="0" w:type="auto"/>
            <w:vAlign w:val="center"/>
          </w:tcPr>
          <w:p w14:paraId="24C5632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Trid6</w:t>
            </w:r>
          </w:p>
        </w:tc>
        <w:tc>
          <w:tcPr>
            <w:tcW w:w="0" w:type="auto"/>
            <w:vAlign w:val="center"/>
          </w:tcPr>
          <w:p w14:paraId="4379406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6</w:t>
            </w:r>
          </w:p>
        </w:tc>
        <w:tc>
          <w:tcPr>
            <w:tcW w:w="0" w:type="auto"/>
            <w:vAlign w:val="center"/>
          </w:tcPr>
          <w:p w14:paraId="1DA8B7F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[-36,36]</w:t>
            </w:r>
          </w:p>
        </w:tc>
        <w:tc>
          <w:tcPr>
            <w:tcW w:w="0" w:type="auto"/>
            <w:vAlign w:val="center"/>
          </w:tcPr>
          <w:p w14:paraId="6CA54A1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420" w:dyaOrig="580" w14:anchorId="041CDA84">
                <v:shape id="_x0000_i1034" type="#_x0000_t75" style="width:121.5pt;height:29pt" o:ole="">
                  <v:imagedata r:id="rId26" o:title=""/>
                </v:shape>
                <o:OLEObject Type="Embed" ProgID="Equation.DSMT4" ShapeID="_x0000_i1034" DrawAspect="Content" ObjectID="_1731403454" r:id="rId27"/>
              </w:object>
            </w:r>
          </w:p>
        </w:tc>
      </w:tr>
      <w:tr w:rsidR="00B1328E" w:rsidRPr="00B1328E" w14:paraId="48DE030E" w14:textId="77777777" w:rsidTr="004D0831">
        <w:tc>
          <w:tcPr>
            <w:tcW w:w="0" w:type="auto"/>
            <w:vAlign w:val="center"/>
          </w:tcPr>
          <w:p w14:paraId="55D0A83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F11</w:t>
            </w:r>
          </w:p>
        </w:tc>
        <w:tc>
          <w:tcPr>
            <w:tcW w:w="0" w:type="auto"/>
            <w:vAlign w:val="center"/>
          </w:tcPr>
          <w:p w14:paraId="40D20A7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Trid10</w:t>
            </w:r>
          </w:p>
        </w:tc>
        <w:tc>
          <w:tcPr>
            <w:tcW w:w="0" w:type="auto"/>
            <w:vAlign w:val="center"/>
          </w:tcPr>
          <w:p w14:paraId="54E851D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10</w:t>
            </w:r>
          </w:p>
        </w:tc>
        <w:tc>
          <w:tcPr>
            <w:tcW w:w="0" w:type="auto"/>
            <w:vAlign w:val="center"/>
          </w:tcPr>
          <w:p w14:paraId="6F97AFE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[-36,36]</w:t>
            </w:r>
          </w:p>
        </w:tc>
        <w:tc>
          <w:tcPr>
            <w:tcW w:w="0" w:type="auto"/>
            <w:vAlign w:val="center"/>
          </w:tcPr>
          <w:p w14:paraId="2944A0E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420" w:dyaOrig="580" w14:anchorId="61F7B705">
                <v:shape id="_x0000_i1035" type="#_x0000_t75" style="width:121.5pt;height:29pt" o:ole="">
                  <v:imagedata r:id="rId26" o:title=""/>
                </v:shape>
                <o:OLEObject Type="Embed" ProgID="Equation.DSMT4" ShapeID="_x0000_i1035" DrawAspect="Content" ObjectID="_1731403455" r:id="rId28"/>
              </w:object>
            </w:r>
          </w:p>
        </w:tc>
      </w:tr>
      <w:tr w:rsidR="00B1328E" w:rsidRPr="00B1328E" w14:paraId="44139633" w14:textId="77777777" w:rsidTr="004D0831">
        <w:tc>
          <w:tcPr>
            <w:tcW w:w="0" w:type="auto"/>
            <w:vAlign w:val="center"/>
          </w:tcPr>
          <w:p w14:paraId="082805F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F12</w:t>
            </w:r>
          </w:p>
        </w:tc>
        <w:tc>
          <w:tcPr>
            <w:tcW w:w="0" w:type="auto"/>
            <w:vAlign w:val="center"/>
          </w:tcPr>
          <w:p w14:paraId="027941A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Zakharov</w:t>
            </w:r>
          </w:p>
        </w:tc>
        <w:tc>
          <w:tcPr>
            <w:tcW w:w="0" w:type="auto"/>
            <w:vAlign w:val="center"/>
          </w:tcPr>
          <w:p w14:paraId="00D764C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10</w:t>
            </w:r>
          </w:p>
        </w:tc>
        <w:tc>
          <w:tcPr>
            <w:tcW w:w="0" w:type="auto"/>
            <w:vAlign w:val="center"/>
          </w:tcPr>
          <w:p w14:paraId="6240FA7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[-5,10]</w:t>
            </w:r>
          </w:p>
        </w:tc>
        <w:tc>
          <w:tcPr>
            <w:tcW w:w="0" w:type="auto"/>
            <w:vAlign w:val="center"/>
          </w:tcPr>
          <w:p w14:paraId="71D644A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440" w:dyaOrig="660" w14:anchorId="77351613">
                <v:shape id="_x0000_i1036" type="#_x0000_t75" style="width:172pt;height:33.5pt" o:ole="">
                  <v:imagedata r:id="rId29" o:title=""/>
                </v:shape>
                <o:OLEObject Type="Embed" ProgID="Equation.DSMT4" ShapeID="_x0000_i1036" DrawAspect="Content" ObjectID="_1731403456" r:id="rId30"/>
              </w:object>
            </w:r>
          </w:p>
        </w:tc>
      </w:tr>
      <w:tr w:rsidR="00B1328E" w:rsidRPr="00B1328E" w14:paraId="49599F5C" w14:textId="77777777" w:rsidTr="004D0831">
        <w:tc>
          <w:tcPr>
            <w:tcW w:w="0" w:type="auto"/>
            <w:vAlign w:val="center"/>
          </w:tcPr>
          <w:p w14:paraId="3E7607E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F13</w:t>
            </w:r>
          </w:p>
        </w:tc>
        <w:tc>
          <w:tcPr>
            <w:tcW w:w="0" w:type="auto"/>
            <w:vAlign w:val="center"/>
          </w:tcPr>
          <w:p w14:paraId="511A1FE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Powell</w:t>
            </w:r>
          </w:p>
        </w:tc>
        <w:tc>
          <w:tcPr>
            <w:tcW w:w="0" w:type="auto"/>
            <w:vAlign w:val="center"/>
          </w:tcPr>
          <w:p w14:paraId="7246CBD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24</w:t>
            </w:r>
          </w:p>
        </w:tc>
        <w:tc>
          <w:tcPr>
            <w:tcW w:w="0" w:type="auto"/>
            <w:vAlign w:val="center"/>
          </w:tcPr>
          <w:p w14:paraId="2106D8A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[-4,5]</w:t>
            </w:r>
          </w:p>
        </w:tc>
        <w:tc>
          <w:tcPr>
            <w:tcW w:w="0" w:type="auto"/>
            <w:vAlign w:val="center"/>
          </w:tcPr>
          <w:p w14:paraId="1EB2B86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6060" w:dyaOrig="580" w14:anchorId="4A9CE03F">
                <v:shape id="_x0000_i1037" type="#_x0000_t75" style="width:303pt;height:29pt" o:ole="">
                  <v:imagedata r:id="rId31" o:title=""/>
                </v:shape>
                <o:OLEObject Type="Embed" ProgID="Equation.DSMT4" ShapeID="_x0000_i1037" DrawAspect="Content" ObjectID="_1731403457" r:id="rId32"/>
              </w:object>
            </w:r>
          </w:p>
        </w:tc>
      </w:tr>
      <w:tr w:rsidR="00B1328E" w:rsidRPr="00B1328E" w14:paraId="49422BB8" w14:textId="77777777" w:rsidTr="004D0831">
        <w:tc>
          <w:tcPr>
            <w:tcW w:w="0" w:type="auto"/>
            <w:vAlign w:val="center"/>
          </w:tcPr>
          <w:p w14:paraId="0E4378F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F14</w:t>
            </w:r>
          </w:p>
        </w:tc>
        <w:tc>
          <w:tcPr>
            <w:tcW w:w="0" w:type="auto"/>
            <w:vAlign w:val="center"/>
          </w:tcPr>
          <w:p w14:paraId="4D8589A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Schwefel2.22</w:t>
            </w:r>
          </w:p>
        </w:tc>
        <w:tc>
          <w:tcPr>
            <w:tcW w:w="0" w:type="auto"/>
            <w:vAlign w:val="center"/>
          </w:tcPr>
          <w:p w14:paraId="16FFB72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6B21E59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[-10,10]</w:t>
            </w:r>
          </w:p>
        </w:tc>
        <w:tc>
          <w:tcPr>
            <w:tcW w:w="0" w:type="auto"/>
            <w:vAlign w:val="center"/>
          </w:tcPr>
          <w:p w14:paraId="0E7212A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1840" w:dyaOrig="580" w14:anchorId="7F53A8C6">
                <v:shape id="_x0000_i1038" type="#_x0000_t75" style="width:92pt;height:29pt" o:ole="">
                  <v:imagedata r:id="rId33" o:title=""/>
                </v:shape>
                <o:OLEObject Type="Embed" ProgID="Equation.DSMT4" ShapeID="_x0000_i1038" DrawAspect="Content" ObjectID="_1731403458" r:id="rId34"/>
              </w:object>
            </w:r>
          </w:p>
        </w:tc>
      </w:tr>
      <w:tr w:rsidR="00B1328E" w:rsidRPr="00B1328E" w14:paraId="51760D81" w14:textId="77777777" w:rsidTr="004D0831">
        <w:tc>
          <w:tcPr>
            <w:tcW w:w="0" w:type="auto"/>
            <w:vAlign w:val="center"/>
          </w:tcPr>
          <w:p w14:paraId="0A93FB4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F15</w:t>
            </w:r>
          </w:p>
        </w:tc>
        <w:tc>
          <w:tcPr>
            <w:tcW w:w="0" w:type="auto"/>
            <w:vAlign w:val="center"/>
          </w:tcPr>
          <w:p w14:paraId="6A1B869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Schwefel1.2</w:t>
            </w:r>
          </w:p>
        </w:tc>
        <w:tc>
          <w:tcPr>
            <w:tcW w:w="0" w:type="auto"/>
            <w:vAlign w:val="center"/>
          </w:tcPr>
          <w:p w14:paraId="3D06563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3726919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[-100,100]</w:t>
            </w:r>
          </w:p>
        </w:tc>
        <w:tc>
          <w:tcPr>
            <w:tcW w:w="0" w:type="auto"/>
            <w:vAlign w:val="center"/>
          </w:tcPr>
          <w:p w14:paraId="5DAD03C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1660" w:dyaOrig="700" w14:anchorId="477EB69B">
                <v:shape id="_x0000_i1039" type="#_x0000_t75" style="width:82.5pt;height:35.5pt" o:ole="">
                  <v:imagedata r:id="rId35" o:title=""/>
                </v:shape>
                <o:OLEObject Type="Embed" ProgID="Equation.DSMT4" ShapeID="_x0000_i1039" DrawAspect="Content" ObjectID="_1731403459" r:id="rId36"/>
              </w:object>
            </w:r>
          </w:p>
        </w:tc>
      </w:tr>
      <w:tr w:rsidR="00B1328E" w:rsidRPr="00B1328E" w14:paraId="2B26402A" w14:textId="77777777" w:rsidTr="004D0831">
        <w:tc>
          <w:tcPr>
            <w:tcW w:w="0" w:type="auto"/>
            <w:vAlign w:val="center"/>
          </w:tcPr>
          <w:p w14:paraId="38F0FA8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F16</w:t>
            </w:r>
          </w:p>
        </w:tc>
        <w:tc>
          <w:tcPr>
            <w:tcW w:w="0" w:type="auto"/>
            <w:vAlign w:val="center"/>
          </w:tcPr>
          <w:p w14:paraId="0FC7359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Rosenbrock</w:t>
            </w:r>
          </w:p>
        </w:tc>
        <w:tc>
          <w:tcPr>
            <w:tcW w:w="0" w:type="auto"/>
            <w:vAlign w:val="center"/>
          </w:tcPr>
          <w:p w14:paraId="68602FC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4D15050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[-30,30]</w:t>
            </w:r>
          </w:p>
        </w:tc>
        <w:tc>
          <w:tcPr>
            <w:tcW w:w="0" w:type="auto"/>
            <w:vAlign w:val="center"/>
          </w:tcPr>
          <w:p w14:paraId="3A6E0E4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140" w:dyaOrig="580" w14:anchorId="633029C1">
                <v:shape id="_x0000_i1040" type="#_x0000_t75" style="width:156.05pt;height:29pt" o:ole="">
                  <v:imagedata r:id="rId37" o:title=""/>
                </v:shape>
                <o:OLEObject Type="Embed" ProgID="Equation.DSMT4" ShapeID="_x0000_i1040" DrawAspect="Content" ObjectID="_1731403460" r:id="rId38"/>
              </w:object>
            </w:r>
          </w:p>
        </w:tc>
      </w:tr>
      <w:tr w:rsidR="00B1328E" w:rsidRPr="00B1328E" w14:paraId="70B53747" w14:textId="77777777" w:rsidTr="004D0831">
        <w:tc>
          <w:tcPr>
            <w:tcW w:w="0" w:type="auto"/>
            <w:vAlign w:val="center"/>
          </w:tcPr>
          <w:p w14:paraId="75784F9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F17</w:t>
            </w:r>
          </w:p>
        </w:tc>
        <w:tc>
          <w:tcPr>
            <w:tcW w:w="0" w:type="auto"/>
            <w:vAlign w:val="center"/>
          </w:tcPr>
          <w:p w14:paraId="239246D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Dixon–Price</w:t>
            </w:r>
          </w:p>
        </w:tc>
        <w:tc>
          <w:tcPr>
            <w:tcW w:w="0" w:type="auto"/>
            <w:vAlign w:val="center"/>
          </w:tcPr>
          <w:p w14:paraId="3DB5ABF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7D92B2C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[-10,10]</w:t>
            </w:r>
          </w:p>
        </w:tc>
        <w:tc>
          <w:tcPr>
            <w:tcW w:w="0" w:type="auto"/>
            <w:vAlign w:val="center"/>
          </w:tcPr>
          <w:p w14:paraId="7FE0DE1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840" w:dyaOrig="580" w14:anchorId="49BEBBF6">
                <v:shape id="_x0000_i1041" type="#_x0000_t75" style="width:141pt;height:29pt" o:ole="">
                  <v:imagedata r:id="rId39" o:title=""/>
                </v:shape>
                <o:OLEObject Type="Embed" ProgID="Equation.DSMT4" ShapeID="_x0000_i1041" DrawAspect="Content" ObjectID="_1731403461" r:id="rId40"/>
              </w:object>
            </w:r>
          </w:p>
        </w:tc>
      </w:tr>
      <w:tr w:rsidR="00B1328E" w:rsidRPr="00B1328E" w14:paraId="7950C803" w14:textId="77777777" w:rsidTr="004D0831">
        <w:tc>
          <w:tcPr>
            <w:tcW w:w="0" w:type="auto"/>
            <w:vAlign w:val="center"/>
          </w:tcPr>
          <w:p w14:paraId="731682A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F18</w:t>
            </w:r>
          </w:p>
        </w:tc>
        <w:tc>
          <w:tcPr>
            <w:tcW w:w="0" w:type="auto"/>
            <w:vAlign w:val="center"/>
          </w:tcPr>
          <w:p w14:paraId="419FDF4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Foxholes</w:t>
            </w:r>
          </w:p>
        </w:tc>
        <w:tc>
          <w:tcPr>
            <w:tcW w:w="0" w:type="auto"/>
            <w:vAlign w:val="center"/>
          </w:tcPr>
          <w:p w14:paraId="2D452B5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519D6BB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[-65.536,65.536]</w:t>
            </w:r>
          </w:p>
        </w:tc>
        <w:tc>
          <w:tcPr>
            <w:tcW w:w="0" w:type="auto"/>
            <w:vAlign w:val="center"/>
          </w:tcPr>
          <w:p w14:paraId="1F396E7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100" w:dyaOrig="700" w14:anchorId="353DA6F5">
                <v:shape id="_x0000_i1042" type="#_x0000_t75" style="width:154.55pt;height:35.5pt" o:ole="">
                  <v:imagedata r:id="rId41" o:title=""/>
                </v:shape>
                <o:OLEObject Type="Embed" ProgID="Equation.DSMT4" ShapeID="_x0000_i1042" DrawAspect="Content" ObjectID="_1731403462" r:id="rId42"/>
              </w:object>
            </w:r>
          </w:p>
        </w:tc>
      </w:tr>
      <w:tr w:rsidR="00B1328E" w:rsidRPr="00B1328E" w14:paraId="3F723621" w14:textId="77777777" w:rsidTr="004D0831">
        <w:tc>
          <w:tcPr>
            <w:tcW w:w="0" w:type="auto"/>
            <w:vAlign w:val="center"/>
          </w:tcPr>
          <w:p w14:paraId="2B161F0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lastRenderedPageBreak/>
              <w:t>F19</w:t>
            </w:r>
          </w:p>
        </w:tc>
        <w:tc>
          <w:tcPr>
            <w:tcW w:w="0" w:type="auto"/>
            <w:vAlign w:val="center"/>
          </w:tcPr>
          <w:p w14:paraId="0AB1978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Branin</w:t>
            </w:r>
          </w:p>
        </w:tc>
        <w:tc>
          <w:tcPr>
            <w:tcW w:w="0" w:type="auto"/>
            <w:vAlign w:val="center"/>
          </w:tcPr>
          <w:p w14:paraId="5A0EE82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08ED701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[-5,10]</w:t>
            </w:r>
          </w:p>
        </w:tc>
        <w:tc>
          <w:tcPr>
            <w:tcW w:w="0" w:type="auto"/>
            <w:vAlign w:val="center"/>
          </w:tcPr>
          <w:p w14:paraId="17F2249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4620" w:dyaOrig="620" w14:anchorId="193ACFA3">
                <v:shape id="_x0000_i1043" type="#_x0000_t75" style="width:231pt;height:31pt" o:ole="">
                  <v:imagedata r:id="rId43" o:title=""/>
                </v:shape>
                <o:OLEObject Type="Embed" ProgID="Equation.DSMT4" ShapeID="_x0000_i1043" DrawAspect="Content" ObjectID="_1731403463" r:id="rId44"/>
              </w:object>
            </w:r>
          </w:p>
        </w:tc>
      </w:tr>
      <w:tr w:rsidR="00B1328E" w:rsidRPr="00B1328E" w14:paraId="2610D95C" w14:textId="77777777" w:rsidTr="004D0831">
        <w:tc>
          <w:tcPr>
            <w:tcW w:w="0" w:type="auto"/>
            <w:vAlign w:val="center"/>
          </w:tcPr>
          <w:p w14:paraId="1B936D3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F20</w:t>
            </w:r>
          </w:p>
        </w:tc>
        <w:tc>
          <w:tcPr>
            <w:tcW w:w="0" w:type="auto"/>
            <w:vAlign w:val="center"/>
          </w:tcPr>
          <w:p w14:paraId="01D115D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Bohachevsky1</w:t>
            </w:r>
          </w:p>
        </w:tc>
        <w:tc>
          <w:tcPr>
            <w:tcW w:w="0" w:type="auto"/>
            <w:vAlign w:val="center"/>
          </w:tcPr>
          <w:p w14:paraId="4D40C56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48E205D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[-100,100]</w:t>
            </w:r>
          </w:p>
        </w:tc>
        <w:tc>
          <w:tcPr>
            <w:tcW w:w="0" w:type="auto"/>
            <w:vAlign w:val="center"/>
          </w:tcPr>
          <w:p w14:paraId="2207F36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4360" w:dyaOrig="340" w14:anchorId="003C5066">
                <v:shape id="_x0000_i1044" type="#_x0000_t75" style="width:219.1pt;height:18pt" o:ole="">
                  <v:imagedata r:id="rId45" o:title=""/>
                </v:shape>
                <o:OLEObject Type="Embed" ProgID="Equation.DSMT4" ShapeID="_x0000_i1044" DrawAspect="Content" ObjectID="_1731403464" r:id="rId46"/>
              </w:object>
            </w:r>
          </w:p>
        </w:tc>
      </w:tr>
      <w:tr w:rsidR="00B1328E" w:rsidRPr="00B1328E" w14:paraId="1A2D85BD" w14:textId="77777777" w:rsidTr="004D0831">
        <w:tc>
          <w:tcPr>
            <w:tcW w:w="0" w:type="auto"/>
            <w:vAlign w:val="center"/>
          </w:tcPr>
          <w:p w14:paraId="6F6F615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F21</w:t>
            </w:r>
          </w:p>
        </w:tc>
        <w:tc>
          <w:tcPr>
            <w:tcW w:w="0" w:type="auto"/>
            <w:vAlign w:val="center"/>
          </w:tcPr>
          <w:p w14:paraId="1EF5DB9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Booth</w:t>
            </w:r>
          </w:p>
        </w:tc>
        <w:tc>
          <w:tcPr>
            <w:tcW w:w="0" w:type="auto"/>
            <w:vAlign w:val="center"/>
          </w:tcPr>
          <w:p w14:paraId="58F5DDE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6B500ED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[-10,10]</w:t>
            </w:r>
          </w:p>
        </w:tc>
        <w:tc>
          <w:tcPr>
            <w:tcW w:w="0" w:type="auto"/>
            <w:vAlign w:val="center"/>
          </w:tcPr>
          <w:p w14:paraId="7957037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140" w:dyaOrig="380" w14:anchorId="24E504AA">
                <v:shape id="_x0000_i1045" type="#_x0000_t75" style="width:156.05pt;height:19.5pt" o:ole="">
                  <v:imagedata r:id="rId47" o:title=""/>
                </v:shape>
                <o:OLEObject Type="Embed" ProgID="Equation.DSMT4" ShapeID="_x0000_i1045" DrawAspect="Content" ObjectID="_1731403465" r:id="rId48"/>
              </w:object>
            </w:r>
          </w:p>
        </w:tc>
      </w:tr>
      <w:tr w:rsidR="00B1328E" w:rsidRPr="00B1328E" w14:paraId="6A7FB7E6" w14:textId="77777777" w:rsidTr="004D0831">
        <w:tc>
          <w:tcPr>
            <w:tcW w:w="0" w:type="auto"/>
            <w:vAlign w:val="center"/>
          </w:tcPr>
          <w:p w14:paraId="5F70677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F22</w:t>
            </w:r>
          </w:p>
        </w:tc>
        <w:tc>
          <w:tcPr>
            <w:tcW w:w="0" w:type="auto"/>
            <w:vAlign w:val="center"/>
          </w:tcPr>
          <w:p w14:paraId="763E4F3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Rastrigin</w:t>
            </w:r>
          </w:p>
        </w:tc>
        <w:tc>
          <w:tcPr>
            <w:tcW w:w="0" w:type="auto"/>
            <w:vAlign w:val="center"/>
          </w:tcPr>
          <w:p w14:paraId="4F70FA8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3C47939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[-5.12,5.12]</w:t>
            </w:r>
          </w:p>
        </w:tc>
        <w:tc>
          <w:tcPr>
            <w:tcW w:w="0" w:type="auto"/>
            <w:vAlign w:val="center"/>
          </w:tcPr>
          <w:p w14:paraId="20F4CD9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880" w:dyaOrig="580" w14:anchorId="00F0BCAA">
                <v:shape id="_x0000_i1046" type="#_x0000_t75" style="width:2in;height:29pt" o:ole="">
                  <v:imagedata r:id="rId49" o:title=""/>
                </v:shape>
                <o:OLEObject Type="Embed" ProgID="Equation.DSMT4" ShapeID="_x0000_i1046" DrawAspect="Content" ObjectID="_1731403466" r:id="rId50"/>
              </w:object>
            </w:r>
          </w:p>
        </w:tc>
      </w:tr>
      <w:tr w:rsidR="00B1328E" w:rsidRPr="00B1328E" w14:paraId="2DAA4D28" w14:textId="77777777" w:rsidTr="004D0831">
        <w:tc>
          <w:tcPr>
            <w:tcW w:w="0" w:type="auto"/>
            <w:vAlign w:val="center"/>
          </w:tcPr>
          <w:p w14:paraId="40BEEC8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F23</w:t>
            </w:r>
          </w:p>
        </w:tc>
        <w:tc>
          <w:tcPr>
            <w:tcW w:w="0" w:type="auto"/>
            <w:vAlign w:val="center"/>
          </w:tcPr>
          <w:p w14:paraId="778538E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Schwefel</w:t>
            </w:r>
          </w:p>
        </w:tc>
        <w:tc>
          <w:tcPr>
            <w:tcW w:w="0" w:type="auto"/>
            <w:vAlign w:val="center"/>
          </w:tcPr>
          <w:p w14:paraId="4CE40C4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63B788B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[-500,500]</w:t>
            </w:r>
          </w:p>
        </w:tc>
        <w:tc>
          <w:tcPr>
            <w:tcW w:w="0" w:type="auto"/>
            <w:vAlign w:val="center"/>
          </w:tcPr>
          <w:p w14:paraId="1304793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040" w:dyaOrig="580" w14:anchorId="2E826B86">
                <v:shape id="_x0000_i1047" type="#_x0000_t75" style="width:102pt;height:29pt" o:ole="">
                  <v:imagedata r:id="rId51" o:title=""/>
                </v:shape>
                <o:OLEObject Type="Embed" ProgID="Equation.DSMT4" ShapeID="_x0000_i1047" DrawAspect="Content" ObjectID="_1731403467" r:id="rId52"/>
              </w:object>
            </w:r>
          </w:p>
        </w:tc>
      </w:tr>
      <w:tr w:rsidR="00B1328E" w:rsidRPr="00B1328E" w14:paraId="47002DDB" w14:textId="77777777" w:rsidTr="004D0831">
        <w:tc>
          <w:tcPr>
            <w:tcW w:w="0" w:type="auto"/>
            <w:vAlign w:val="center"/>
          </w:tcPr>
          <w:p w14:paraId="795EB0C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F24</w:t>
            </w:r>
          </w:p>
        </w:tc>
        <w:tc>
          <w:tcPr>
            <w:tcW w:w="0" w:type="auto"/>
            <w:vAlign w:val="center"/>
          </w:tcPr>
          <w:p w14:paraId="40B0937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Michalewicz2</w:t>
            </w:r>
          </w:p>
        </w:tc>
        <w:tc>
          <w:tcPr>
            <w:tcW w:w="0" w:type="auto"/>
            <w:vAlign w:val="center"/>
          </w:tcPr>
          <w:p w14:paraId="5115251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333D222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[0,π]</w:t>
            </w:r>
          </w:p>
        </w:tc>
        <w:tc>
          <w:tcPr>
            <w:tcW w:w="0" w:type="auto"/>
            <w:vAlign w:val="center"/>
          </w:tcPr>
          <w:p w14:paraId="4B52EAA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440" w:dyaOrig="740" w14:anchorId="5C63BC23">
                <v:shape id="_x0000_i1048" type="#_x0000_t75" style="width:172pt;height:36.5pt" o:ole="">
                  <v:imagedata r:id="rId53" o:title=""/>
                </v:shape>
                <o:OLEObject Type="Embed" ProgID="Equation.DSMT4" ShapeID="_x0000_i1048" DrawAspect="Content" ObjectID="_1731403468" r:id="rId54"/>
              </w:object>
            </w:r>
          </w:p>
        </w:tc>
      </w:tr>
      <w:tr w:rsidR="00B1328E" w:rsidRPr="00B1328E" w14:paraId="72A7B2F3" w14:textId="77777777" w:rsidTr="004D0831">
        <w:tc>
          <w:tcPr>
            <w:tcW w:w="0" w:type="auto"/>
            <w:vAlign w:val="center"/>
          </w:tcPr>
          <w:p w14:paraId="6CEBFEB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F25</w:t>
            </w:r>
          </w:p>
        </w:tc>
        <w:tc>
          <w:tcPr>
            <w:tcW w:w="0" w:type="auto"/>
            <w:vAlign w:val="center"/>
          </w:tcPr>
          <w:p w14:paraId="3497188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Michalewicz5</w:t>
            </w:r>
          </w:p>
        </w:tc>
        <w:tc>
          <w:tcPr>
            <w:tcW w:w="0" w:type="auto"/>
            <w:vAlign w:val="center"/>
          </w:tcPr>
          <w:p w14:paraId="2395DF6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5</w:t>
            </w:r>
          </w:p>
        </w:tc>
        <w:tc>
          <w:tcPr>
            <w:tcW w:w="0" w:type="auto"/>
            <w:vAlign w:val="center"/>
          </w:tcPr>
          <w:p w14:paraId="47A8F1E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[0,π]</w:t>
            </w:r>
          </w:p>
        </w:tc>
        <w:tc>
          <w:tcPr>
            <w:tcW w:w="0" w:type="auto"/>
            <w:vAlign w:val="center"/>
          </w:tcPr>
          <w:p w14:paraId="3755D3B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440" w:dyaOrig="740" w14:anchorId="7935627D">
                <v:shape id="_x0000_i1049" type="#_x0000_t75" style="width:172pt;height:36.5pt" o:ole="">
                  <v:imagedata r:id="rId55" o:title=""/>
                </v:shape>
                <o:OLEObject Type="Embed" ProgID="Equation.DSMT4" ShapeID="_x0000_i1049" DrawAspect="Content" ObjectID="_1731403469" r:id="rId56"/>
              </w:object>
            </w:r>
          </w:p>
        </w:tc>
      </w:tr>
      <w:tr w:rsidR="00B1328E" w:rsidRPr="00B1328E" w14:paraId="4DAEC815" w14:textId="77777777" w:rsidTr="004D0831">
        <w:tc>
          <w:tcPr>
            <w:tcW w:w="0" w:type="auto"/>
            <w:vAlign w:val="center"/>
          </w:tcPr>
          <w:p w14:paraId="2688F93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F26</w:t>
            </w:r>
          </w:p>
        </w:tc>
        <w:tc>
          <w:tcPr>
            <w:tcW w:w="0" w:type="auto"/>
            <w:vAlign w:val="center"/>
          </w:tcPr>
          <w:p w14:paraId="6FCD338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Michalewicz10</w:t>
            </w:r>
          </w:p>
        </w:tc>
        <w:tc>
          <w:tcPr>
            <w:tcW w:w="0" w:type="auto"/>
            <w:vAlign w:val="center"/>
          </w:tcPr>
          <w:p w14:paraId="2E3DC01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10</w:t>
            </w:r>
          </w:p>
        </w:tc>
        <w:tc>
          <w:tcPr>
            <w:tcW w:w="0" w:type="auto"/>
            <w:vAlign w:val="center"/>
          </w:tcPr>
          <w:p w14:paraId="12001A3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[0,π]</w:t>
            </w:r>
          </w:p>
        </w:tc>
        <w:tc>
          <w:tcPr>
            <w:tcW w:w="0" w:type="auto"/>
            <w:vAlign w:val="center"/>
          </w:tcPr>
          <w:p w14:paraId="28FB59B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519" w:dyaOrig="740" w14:anchorId="101060C8">
                <v:shape id="_x0000_i1050" type="#_x0000_t75" style="width:177pt;height:36.5pt" o:ole="">
                  <v:imagedata r:id="rId57" o:title=""/>
                </v:shape>
                <o:OLEObject Type="Embed" ProgID="Equation.DSMT4" ShapeID="_x0000_i1050" DrawAspect="Content" ObjectID="_1731403470" r:id="rId58"/>
              </w:object>
            </w:r>
          </w:p>
        </w:tc>
      </w:tr>
      <w:tr w:rsidR="00B1328E" w:rsidRPr="00B1328E" w14:paraId="38F0BF3F" w14:textId="77777777" w:rsidTr="004D0831">
        <w:tc>
          <w:tcPr>
            <w:tcW w:w="0" w:type="auto"/>
            <w:vAlign w:val="center"/>
          </w:tcPr>
          <w:p w14:paraId="453EA35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F27</w:t>
            </w:r>
          </w:p>
        </w:tc>
        <w:tc>
          <w:tcPr>
            <w:tcW w:w="0" w:type="auto"/>
            <w:vAlign w:val="center"/>
          </w:tcPr>
          <w:p w14:paraId="0F0D5F6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Schaffer</w:t>
            </w:r>
          </w:p>
        </w:tc>
        <w:tc>
          <w:tcPr>
            <w:tcW w:w="0" w:type="auto"/>
            <w:vAlign w:val="center"/>
          </w:tcPr>
          <w:p w14:paraId="0F10E21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15BF05C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[-100,100]</w:t>
            </w:r>
          </w:p>
        </w:tc>
        <w:tc>
          <w:tcPr>
            <w:tcW w:w="0" w:type="auto"/>
            <w:vAlign w:val="center"/>
          </w:tcPr>
          <w:p w14:paraId="5C4E0A5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000" w:dyaOrig="920" w14:anchorId="5F5D8670">
                <v:shape id="_x0000_i1051" type="#_x0000_t75" style="width:150.45pt;height:46.5pt" o:ole="">
                  <v:imagedata r:id="rId59" o:title=""/>
                </v:shape>
                <o:OLEObject Type="Embed" ProgID="Equation.DSMT4" ShapeID="_x0000_i1051" DrawAspect="Content" ObjectID="_1731403471" r:id="rId60"/>
              </w:object>
            </w:r>
          </w:p>
        </w:tc>
      </w:tr>
      <w:tr w:rsidR="00B1328E" w:rsidRPr="00B1328E" w14:paraId="0B553740" w14:textId="77777777" w:rsidTr="004D0831">
        <w:tc>
          <w:tcPr>
            <w:tcW w:w="0" w:type="auto"/>
            <w:vAlign w:val="center"/>
          </w:tcPr>
          <w:p w14:paraId="06E59A7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F28</w:t>
            </w:r>
          </w:p>
        </w:tc>
        <w:tc>
          <w:tcPr>
            <w:tcW w:w="0" w:type="auto"/>
            <w:vAlign w:val="center"/>
          </w:tcPr>
          <w:p w14:paraId="3163CB7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6HumpCamelBack</w:t>
            </w:r>
          </w:p>
        </w:tc>
        <w:tc>
          <w:tcPr>
            <w:tcW w:w="0" w:type="auto"/>
            <w:vAlign w:val="center"/>
          </w:tcPr>
          <w:p w14:paraId="5C81F80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01146C2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[-5,5]</w:t>
            </w:r>
          </w:p>
        </w:tc>
        <w:tc>
          <w:tcPr>
            <w:tcW w:w="0" w:type="auto"/>
            <w:vAlign w:val="center"/>
          </w:tcPr>
          <w:p w14:paraId="0784C3B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560" w:dyaOrig="560" w14:anchorId="21FB4FDB">
                <v:shape id="_x0000_i1052" type="#_x0000_t75" style="width:178.55pt;height:28pt" o:ole="">
                  <v:imagedata r:id="rId61" o:title=""/>
                </v:shape>
                <o:OLEObject Type="Embed" ProgID="Equation.DSMT4" ShapeID="_x0000_i1052" DrawAspect="Content" ObjectID="_1731403472" r:id="rId62"/>
              </w:object>
            </w:r>
          </w:p>
        </w:tc>
      </w:tr>
      <w:tr w:rsidR="00B1328E" w:rsidRPr="00B1328E" w14:paraId="079280F0" w14:textId="77777777" w:rsidTr="004D0831">
        <w:tc>
          <w:tcPr>
            <w:tcW w:w="0" w:type="auto"/>
            <w:vAlign w:val="center"/>
          </w:tcPr>
          <w:p w14:paraId="5F35433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F29</w:t>
            </w:r>
          </w:p>
        </w:tc>
        <w:tc>
          <w:tcPr>
            <w:tcW w:w="0" w:type="auto"/>
            <w:vAlign w:val="center"/>
          </w:tcPr>
          <w:p w14:paraId="1960769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Bohachevsky2</w:t>
            </w:r>
          </w:p>
        </w:tc>
        <w:tc>
          <w:tcPr>
            <w:tcW w:w="0" w:type="auto"/>
            <w:vAlign w:val="center"/>
          </w:tcPr>
          <w:p w14:paraId="24B1C29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5283D96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[-100,100]</w:t>
            </w:r>
          </w:p>
        </w:tc>
        <w:tc>
          <w:tcPr>
            <w:tcW w:w="0" w:type="auto"/>
            <w:vAlign w:val="center"/>
          </w:tcPr>
          <w:p w14:paraId="273717A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640" w:dyaOrig="340" w14:anchorId="41333DE1">
                <v:shape id="_x0000_i1053" type="#_x0000_t75" style="width:181.45pt;height:18pt" o:ole="">
                  <v:imagedata r:id="rId63" o:title=""/>
                </v:shape>
                <o:OLEObject Type="Embed" ProgID="Equation.DSMT4" ShapeID="_x0000_i1053" DrawAspect="Content" ObjectID="_1731403473" r:id="rId64"/>
              </w:object>
            </w:r>
          </w:p>
        </w:tc>
      </w:tr>
      <w:tr w:rsidR="00B1328E" w:rsidRPr="00B1328E" w14:paraId="64427757" w14:textId="77777777" w:rsidTr="004D0831">
        <w:tc>
          <w:tcPr>
            <w:tcW w:w="0" w:type="auto"/>
            <w:vAlign w:val="center"/>
          </w:tcPr>
          <w:p w14:paraId="1A693DE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F30</w:t>
            </w:r>
          </w:p>
        </w:tc>
        <w:tc>
          <w:tcPr>
            <w:tcW w:w="0" w:type="auto"/>
            <w:vAlign w:val="center"/>
          </w:tcPr>
          <w:p w14:paraId="52794C3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Bohachevsky3</w:t>
            </w:r>
          </w:p>
        </w:tc>
        <w:tc>
          <w:tcPr>
            <w:tcW w:w="0" w:type="auto"/>
            <w:vAlign w:val="center"/>
          </w:tcPr>
          <w:p w14:paraId="126CDC4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754A650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[-5,5]</w:t>
            </w:r>
          </w:p>
        </w:tc>
        <w:tc>
          <w:tcPr>
            <w:tcW w:w="0" w:type="auto"/>
            <w:vAlign w:val="center"/>
          </w:tcPr>
          <w:p w14:paraId="4212BF5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640" w:dyaOrig="340" w14:anchorId="65D9B8DA">
                <v:shape id="_x0000_i1054" type="#_x0000_t75" style="width:181.45pt;height:18pt" o:ole="">
                  <v:imagedata r:id="rId65" o:title=""/>
                </v:shape>
                <o:OLEObject Type="Embed" ProgID="Equation.DSMT4" ShapeID="_x0000_i1054" DrawAspect="Content" ObjectID="_1731403474" r:id="rId66"/>
              </w:object>
            </w:r>
          </w:p>
        </w:tc>
      </w:tr>
      <w:tr w:rsidR="00B1328E" w:rsidRPr="00B1328E" w14:paraId="2CD0DE76" w14:textId="77777777" w:rsidTr="004D0831">
        <w:tc>
          <w:tcPr>
            <w:tcW w:w="0" w:type="auto"/>
            <w:vAlign w:val="center"/>
          </w:tcPr>
          <w:p w14:paraId="64E93A8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F31</w:t>
            </w:r>
          </w:p>
        </w:tc>
        <w:tc>
          <w:tcPr>
            <w:tcW w:w="0" w:type="auto"/>
            <w:vAlign w:val="center"/>
          </w:tcPr>
          <w:p w14:paraId="6277BC9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Shubert</w:t>
            </w:r>
          </w:p>
        </w:tc>
        <w:tc>
          <w:tcPr>
            <w:tcW w:w="0" w:type="auto"/>
            <w:vAlign w:val="center"/>
          </w:tcPr>
          <w:p w14:paraId="268ABB6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33435FD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[-10,10]</w:t>
            </w:r>
          </w:p>
        </w:tc>
        <w:tc>
          <w:tcPr>
            <w:tcW w:w="0" w:type="auto"/>
            <w:vAlign w:val="center"/>
          </w:tcPr>
          <w:p w14:paraId="3AC1832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4420" w:dyaOrig="620" w14:anchorId="6C957469">
                <v:shape id="_x0000_i1055" type="#_x0000_t75" style="width:220.55pt;height:31pt" o:ole="">
                  <v:imagedata r:id="rId67" o:title=""/>
                </v:shape>
                <o:OLEObject Type="Embed" ProgID="Equation.DSMT4" ShapeID="_x0000_i1055" DrawAspect="Content" ObjectID="_1731403475" r:id="rId68"/>
              </w:object>
            </w:r>
          </w:p>
        </w:tc>
      </w:tr>
      <w:tr w:rsidR="00B1328E" w:rsidRPr="00B1328E" w14:paraId="7214A9FC" w14:textId="77777777" w:rsidTr="004D0831">
        <w:tc>
          <w:tcPr>
            <w:tcW w:w="0" w:type="auto"/>
            <w:vAlign w:val="center"/>
          </w:tcPr>
          <w:p w14:paraId="63F31B4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F32</w:t>
            </w:r>
          </w:p>
        </w:tc>
        <w:tc>
          <w:tcPr>
            <w:tcW w:w="0" w:type="auto"/>
            <w:vAlign w:val="center"/>
          </w:tcPr>
          <w:p w14:paraId="006B28E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GoldSteinPrice</w:t>
            </w:r>
          </w:p>
        </w:tc>
        <w:tc>
          <w:tcPr>
            <w:tcW w:w="0" w:type="auto"/>
            <w:vAlign w:val="center"/>
          </w:tcPr>
          <w:p w14:paraId="2A0DB84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6B64689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[-2,2]</w:t>
            </w:r>
          </w:p>
        </w:tc>
        <w:tc>
          <w:tcPr>
            <w:tcW w:w="0" w:type="auto"/>
            <w:vAlign w:val="center"/>
          </w:tcPr>
          <w:p w14:paraId="060E6A6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5500" w:dyaOrig="900" w14:anchorId="3C9FCB98">
                <v:shape id="_x0000_i1056" type="#_x0000_t75" style="width:273.9pt;height:45pt" o:ole="">
                  <v:imagedata r:id="rId69" o:title=""/>
                </v:shape>
                <o:OLEObject Type="Embed" ProgID="Equation.DSMT4" ShapeID="_x0000_i1056" DrawAspect="Content" ObjectID="_1731403476" r:id="rId70"/>
              </w:object>
            </w:r>
          </w:p>
        </w:tc>
      </w:tr>
      <w:tr w:rsidR="00B1328E" w:rsidRPr="00B1328E" w14:paraId="581BBFA1" w14:textId="77777777" w:rsidTr="004D0831">
        <w:tc>
          <w:tcPr>
            <w:tcW w:w="0" w:type="auto"/>
            <w:vAlign w:val="center"/>
          </w:tcPr>
          <w:p w14:paraId="1DCA2E1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F33</w:t>
            </w:r>
          </w:p>
        </w:tc>
        <w:tc>
          <w:tcPr>
            <w:tcW w:w="0" w:type="auto"/>
            <w:vAlign w:val="center"/>
          </w:tcPr>
          <w:p w14:paraId="7056366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Kowalik</w:t>
            </w:r>
          </w:p>
        </w:tc>
        <w:tc>
          <w:tcPr>
            <w:tcW w:w="0" w:type="auto"/>
            <w:vAlign w:val="center"/>
          </w:tcPr>
          <w:p w14:paraId="3671699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4</w:t>
            </w:r>
          </w:p>
        </w:tc>
        <w:tc>
          <w:tcPr>
            <w:tcW w:w="0" w:type="auto"/>
            <w:vAlign w:val="center"/>
          </w:tcPr>
          <w:p w14:paraId="37ED19A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[-5,5]</w:t>
            </w:r>
          </w:p>
        </w:tc>
        <w:tc>
          <w:tcPr>
            <w:tcW w:w="0" w:type="auto"/>
            <w:vAlign w:val="center"/>
          </w:tcPr>
          <w:p w14:paraId="1DFEEEC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620" w:dyaOrig="820" w14:anchorId="59524BFA">
                <v:shape id="_x0000_i1057" type="#_x0000_t75" style="width:132.05pt;height:41pt" o:ole="">
                  <v:imagedata r:id="rId71" o:title=""/>
                </v:shape>
                <o:OLEObject Type="Embed" ProgID="Equation.DSMT4" ShapeID="_x0000_i1057" DrawAspect="Content" ObjectID="_1731403477" r:id="rId72"/>
              </w:object>
            </w:r>
          </w:p>
        </w:tc>
      </w:tr>
      <w:tr w:rsidR="00B1328E" w:rsidRPr="00B1328E" w14:paraId="4240C23C" w14:textId="77777777" w:rsidTr="004D0831">
        <w:tc>
          <w:tcPr>
            <w:tcW w:w="0" w:type="auto"/>
            <w:vAlign w:val="center"/>
          </w:tcPr>
          <w:p w14:paraId="3B93742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F34</w:t>
            </w:r>
          </w:p>
        </w:tc>
        <w:tc>
          <w:tcPr>
            <w:tcW w:w="0" w:type="auto"/>
            <w:vAlign w:val="center"/>
          </w:tcPr>
          <w:p w14:paraId="22DCE9B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Shekel5</w:t>
            </w:r>
          </w:p>
        </w:tc>
        <w:tc>
          <w:tcPr>
            <w:tcW w:w="0" w:type="auto"/>
            <w:vAlign w:val="center"/>
          </w:tcPr>
          <w:p w14:paraId="1000007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4</w:t>
            </w:r>
          </w:p>
        </w:tc>
        <w:tc>
          <w:tcPr>
            <w:tcW w:w="0" w:type="auto"/>
            <w:vAlign w:val="center"/>
          </w:tcPr>
          <w:p w14:paraId="6B1F3C1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[0,10]</w:t>
            </w:r>
          </w:p>
        </w:tc>
        <w:tc>
          <w:tcPr>
            <w:tcW w:w="0" w:type="auto"/>
            <w:vAlign w:val="center"/>
          </w:tcPr>
          <w:p w14:paraId="2850E3D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900" w:dyaOrig="580" w14:anchorId="453993C8">
                <v:shape id="_x0000_i1058" type="#_x0000_t75" style="width:145pt;height:29pt" o:ole="">
                  <v:imagedata r:id="rId73" o:title=""/>
                </v:shape>
                <o:OLEObject Type="Embed" ProgID="Equation.DSMT4" ShapeID="_x0000_i1058" DrawAspect="Content" ObjectID="_1731403478" r:id="rId74"/>
              </w:object>
            </w:r>
          </w:p>
        </w:tc>
      </w:tr>
      <w:tr w:rsidR="00B1328E" w:rsidRPr="00B1328E" w14:paraId="56416E42" w14:textId="77777777" w:rsidTr="004D0831">
        <w:tc>
          <w:tcPr>
            <w:tcW w:w="0" w:type="auto"/>
            <w:vAlign w:val="center"/>
          </w:tcPr>
          <w:p w14:paraId="4968548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F35</w:t>
            </w:r>
          </w:p>
        </w:tc>
        <w:tc>
          <w:tcPr>
            <w:tcW w:w="0" w:type="auto"/>
            <w:vAlign w:val="center"/>
          </w:tcPr>
          <w:p w14:paraId="4280C6D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Shekel7</w:t>
            </w:r>
          </w:p>
        </w:tc>
        <w:tc>
          <w:tcPr>
            <w:tcW w:w="0" w:type="auto"/>
            <w:vAlign w:val="center"/>
          </w:tcPr>
          <w:p w14:paraId="61591E9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4</w:t>
            </w:r>
          </w:p>
        </w:tc>
        <w:tc>
          <w:tcPr>
            <w:tcW w:w="0" w:type="auto"/>
            <w:vAlign w:val="center"/>
          </w:tcPr>
          <w:p w14:paraId="32F763B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[0,10]</w:t>
            </w:r>
          </w:p>
        </w:tc>
        <w:tc>
          <w:tcPr>
            <w:tcW w:w="0" w:type="auto"/>
            <w:vAlign w:val="center"/>
          </w:tcPr>
          <w:p w14:paraId="57B8592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900" w:dyaOrig="580" w14:anchorId="4CE730F4">
                <v:shape id="_x0000_i1059" type="#_x0000_t75" style="width:145pt;height:29pt" o:ole="">
                  <v:imagedata r:id="rId75" o:title=""/>
                </v:shape>
                <o:OLEObject Type="Embed" ProgID="Equation.DSMT4" ShapeID="_x0000_i1059" DrawAspect="Content" ObjectID="_1731403479" r:id="rId76"/>
              </w:object>
            </w:r>
          </w:p>
        </w:tc>
      </w:tr>
      <w:tr w:rsidR="00B1328E" w:rsidRPr="00B1328E" w14:paraId="0C2A6003" w14:textId="77777777" w:rsidTr="004D0831">
        <w:tc>
          <w:tcPr>
            <w:tcW w:w="0" w:type="auto"/>
            <w:vAlign w:val="center"/>
          </w:tcPr>
          <w:p w14:paraId="272FB73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F36</w:t>
            </w:r>
          </w:p>
        </w:tc>
        <w:tc>
          <w:tcPr>
            <w:tcW w:w="0" w:type="auto"/>
            <w:vAlign w:val="center"/>
          </w:tcPr>
          <w:p w14:paraId="6C9384C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Shekel10</w:t>
            </w:r>
          </w:p>
        </w:tc>
        <w:tc>
          <w:tcPr>
            <w:tcW w:w="0" w:type="auto"/>
            <w:vAlign w:val="center"/>
          </w:tcPr>
          <w:p w14:paraId="7259A60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4</w:t>
            </w:r>
          </w:p>
        </w:tc>
        <w:tc>
          <w:tcPr>
            <w:tcW w:w="0" w:type="auto"/>
            <w:vAlign w:val="center"/>
          </w:tcPr>
          <w:p w14:paraId="74441FF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[0,10]</w:t>
            </w:r>
          </w:p>
        </w:tc>
        <w:tc>
          <w:tcPr>
            <w:tcW w:w="0" w:type="auto"/>
            <w:vAlign w:val="center"/>
          </w:tcPr>
          <w:p w14:paraId="748ACEB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900" w:dyaOrig="580" w14:anchorId="5C4DDD8D">
                <v:shape id="_x0000_i1060" type="#_x0000_t75" style="width:145pt;height:29pt" o:ole="">
                  <v:imagedata r:id="rId77" o:title=""/>
                </v:shape>
                <o:OLEObject Type="Embed" ProgID="Equation.DSMT4" ShapeID="_x0000_i1060" DrawAspect="Content" ObjectID="_1731403480" r:id="rId78"/>
              </w:object>
            </w:r>
          </w:p>
        </w:tc>
      </w:tr>
      <w:tr w:rsidR="00B1328E" w:rsidRPr="00B1328E" w14:paraId="18044A6B" w14:textId="77777777" w:rsidTr="004D0831">
        <w:tc>
          <w:tcPr>
            <w:tcW w:w="0" w:type="auto"/>
            <w:vAlign w:val="center"/>
          </w:tcPr>
          <w:p w14:paraId="50B218D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F37</w:t>
            </w:r>
          </w:p>
        </w:tc>
        <w:tc>
          <w:tcPr>
            <w:tcW w:w="0" w:type="auto"/>
            <w:vAlign w:val="center"/>
          </w:tcPr>
          <w:p w14:paraId="5B701AC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Perm</w:t>
            </w:r>
          </w:p>
        </w:tc>
        <w:tc>
          <w:tcPr>
            <w:tcW w:w="0" w:type="auto"/>
            <w:vAlign w:val="center"/>
          </w:tcPr>
          <w:p w14:paraId="76C0AF0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4</w:t>
            </w:r>
          </w:p>
        </w:tc>
        <w:tc>
          <w:tcPr>
            <w:tcW w:w="0" w:type="auto"/>
            <w:vAlign w:val="center"/>
          </w:tcPr>
          <w:p w14:paraId="590815E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[-4,4]</w:t>
            </w:r>
          </w:p>
        </w:tc>
        <w:tc>
          <w:tcPr>
            <w:tcW w:w="0" w:type="auto"/>
            <w:vAlign w:val="center"/>
          </w:tcPr>
          <w:p w14:paraId="263D481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019" w:dyaOrig="780" w14:anchorId="32394D0E">
                <v:shape id="_x0000_i1061" type="#_x0000_t75" style="width:150.5pt;height:38.5pt" o:ole="">
                  <v:imagedata r:id="rId79" o:title=""/>
                </v:shape>
                <o:OLEObject Type="Embed" ProgID="Equation.DSMT4" ShapeID="_x0000_i1061" DrawAspect="Content" ObjectID="_1731403481" r:id="rId80"/>
              </w:object>
            </w:r>
          </w:p>
        </w:tc>
      </w:tr>
      <w:tr w:rsidR="00B1328E" w:rsidRPr="00B1328E" w14:paraId="07934490" w14:textId="77777777" w:rsidTr="004D0831">
        <w:tc>
          <w:tcPr>
            <w:tcW w:w="0" w:type="auto"/>
            <w:vAlign w:val="center"/>
          </w:tcPr>
          <w:p w14:paraId="77A7A21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F38</w:t>
            </w:r>
          </w:p>
        </w:tc>
        <w:tc>
          <w:tcPr>
            <w:tcW w:w="0" w:type="auto"/>
            <w:vAlign w:val="center"/>
          </w:tcPr>
          <w:p w14:paraId="7502478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PowerSum</w:t>
            </w:r>
          </w:p>
        </w:tc>
        <w:tc>
          <w:tcPr>
            <w:tcW w:w="0" w:type="auto"/>
            <w:vAlign w:val="center"/>
          </w:tcPr>
          <w:p w14:paraId="737F444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4</w:t>
            </w:r>
          </w:p>
        </w:tc>
        <w:tc>
          <w:tcPr>
            <w:tcW w:w="0" w:type="auto"/>
            <w:vAlign w:val="center"/>
          </w:tcPr>
          <w:p w14:paraId="746B858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[0,4]</w:t>
            </w:r>
          </w:p>
        </w:tc>
        <w:tc>
          <w:tcPr>
            <w:tcW w:w="0" w:type="auto"/>
            <w:vAlign w:val="center"/>
          </w:tcPr>
          <w:p w14:paraId="5BEF54C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2200" w:dyaOrig="700" w14:anchorId="5B4DDBF7">
                <v:shape id="_x0000_i1062" type="#_x0000_t75" style="width:109.45pt;height:35.5pt" o:ole="">
                  <v:imagedata r:id="rId81" o:title=""/>
                </v:shape>
                <o:OLEObject Type="Embed" ProgID="Equation.DSMT4" ShapeID="_x0000_i1062" DrawAspect="Content" ObjectID="_1731403482" r:id="rId82"/>
              </w:object>
            </w:r>
          </w:p>
        </w:tc>
      </w:tr>
      <w:tr w:rsidR="00B1328E" w:rsidRPr="00B1328E" w14:paraId="533975F4" w14:textId="77777777" w:rsidTr="004D0831">
        <w:tc>
          <w:tcPr>
            <w:tcW w:w="0" w:type="auto"/>
            <w:vAlign w:val="center"/>
          </w:tcPr>
          <w:p w14:paraId="37B9F0A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lastRenderedPageBreak/>
              <w:t>F39</w:t>
            </w:r>
          </w:p>
        </w:tc>
        <w:tc>
          <w:tcPr>
            <w:tcW w:w="0" w:type="auto"/>
            <w:vAlign w:val="center"/>
          </w:tcPr>
          <w:p w14:paraId="7350F95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Hartman3</w:t>
            </w:r>
          </w:p>
        </w:tc>
        <w:tc>
          <w:tcPr>
            <w:tcW w:w="0" w:type="auto"/>
            <w:vAlign w:val="center"/>
          </w:tcPr>
          <w:p w14:paraId="0479BEC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</w:t>
            </w:r>
          </w:p>
        </w:tc>
        <w:tc>
          <w:tcPr>
            <w:tcW w:w="0" w:type="auto"/>
            <w:vAlign w:val="center"/>
          </w:tcPr>
          <w:p w14:paraId="4D98485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[0,1]</w:t>
            </w:r>
          </w:p>
        </w:tc>
        <w:tc>
          <w:tcPr>
            <w:tcW w:w="0" w:type="auto"/>
            <w:vAlign w:val="center"/>
          </w:tcPr>
          <w:p w14:paraId="661BCAA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120" w:dyaOrig="660" w14:anchorId="54FC7051">
                <v:shape id="_x0000_i1063" type="#_x0000_t75" style="width:156pt;height:33.5pt" o:ole="">
                  <v:imagedata r:id="rId83" o:title=""/>
                </v:shape>
                <o:OLEObject Type="Embed" ProgID="Equation.DSMT4" ShapeID="_x0000_i1063" DrawAspect="Content" ObjectID="_1731403483" r:id="rId84"/>
              </w:object>
            </w:r>
          </w:p>
        </w:tc>
      </w:tr>
      <w:tr w:rsidR="00B1328E" w:rsidRPr="00B1328E" w14:paraId="3CCE0146" w14:textId="77777777" w:rsidTr="004D0831">
        <w:tc>
          <w:tcPr>
            <w:tcW w:w="0" w:type="auto"/>
            <w:vAlign w:val="center"/>
          </w:tcPr>
          <w:p w14:paraId="5E6EE7F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F40</w:t>
            </w:r>
          </w:p>
        </w:tc>
        <w:tc>
          <w:tcPr>
            <w:tcW w:w="0" w:type="auto"/>
            <w:vAlign w:val="center"/>
          </w:tcPr>
          <w:p w14:paraId="5FC5856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Hartman6</w:t>
            </w:r>
          </w:p>
        </w:tc>
        <w:tc>
          <w:tcPr>
            <w:tcW w:w="0" w:type="auto"/>
            <w:vAlign w:val="center"/>
          </w:tcPr>
          <w:p w14:paraId="379CCE9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6</w:t>
            </w:r>
          </w:p>
        </w:tc>
        <w:tc>
          <w:tcPr>
            <w:tcW w:w="0" w:type="auto"/>
            <w:vAlign w:val="center"/>
          </w:tcPr>
          <w:p w14:paraId="15AE337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[0,1]</w:t>
            </w:r>
          </w:p>
        </w:tc>
        <w:tc>
          <w:tcPr>
            <w:tcW w:w="0" w:type="auto"/>
            <w:vAlign w:val="center"/>
          </w:tcPr>
          <w:p w14:paraId="56F980C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120" w:dyaOrig="660" w14:anchorId="736DA83E">
                <v:shape id="_x0000_i1064" type="#_x0000_t75" style="width:156pt;height:33.5pt" o:ole="">
                  <v:imagedata r:id="rId85" o:title=""/>
                </v:shape>
                <o:OLEObject Type="Embed" ProgID="Equation.DSMT4" ShapeID="_x0000_i1064" DrawAspect="Content" ObjectID="_1731403484" r:id="rId86"/>
              </w:object>
            </w:r>
          </w:p>
        </w:tc>
      </w:tr>
      <w:tr w:rsidR="00B1328E" w:rsidRPr="00B1328E" w14:paraId="231D9F38" w14:textId="77777777" w:rsidTr="004D0831">
        <w:tc>
          <w:tcPr>
            <w:tcW w:w="0" w:type="auto"/>
            <w:vAlign w:val="center"/>
          </w:tcPr>
          <w:p w14:paraId="4613AFF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F41</w:t>
            </w:r>
          </w:p>
        </w:tc>
        <w:tc>
          <w:tcPr>
            <w:tcW w:w="0" w:type="auto"/>
            <w:vAlign w:val="center"/>
          </w:tcPr>
          <w:p w14:paraId="7C53B41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Griewank</w:t>
            </w:r>
          </w:p>
        </w:tc>
        <w:tc>
          <w:tcPr>
            <w:tcW w:w="0" w:type="auto"/>
            <w:vAlign w:val="center"/>
          </w:tcPr>
          <w:p w14:paraId="3231744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2E46CD6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[-600,600]</w:t>
            </w:r>
          </w:p>
        </w:tc>
        <w:tc>
          <w:tcPr>
            <w:tcW w:w="0" w:type="auto"/>
            <w:vAlign w:val="center"/>
          </w:tcPr>
          <w:p w14:paraId="6D4249F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3000" w:dyaOrig="620" w14:anchorId="50DC440A">
                <v:shape id="_x0000_i1065" type="#_x0000_t75" style="width:150.45pt;height:31pt" o:ole="">
                  <v:imagedata r:id="rId87" o:title=""/>
                </v:shape>
                <o:OLEObject Type="Embed" ProgID="Equation.DSMT4" ShapeID="_x0000_i1065" DrawAspect="Content" ObjectID="_1731403485" r:id="rId88"/>
              </w:object>
            </w:r>
          </w:p>
        </w:tc>
      </w:tr>
      <w:tr w:rsidR="00B1328E" w:rsidRPr="00B1328E" w14:paraId="4C7B9838" w14:textId="77777777" w:rsidTr="004D0831">
        <w:tc>
          <w:tcPr>
            <w:tcW w:w="0" w:type="auto"/>
            <w:vAlign w:val="center"/>
          </w:tcPr>
          <w:p w14:paraId="4271EA4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F42</w:t>
            </w:r>
          </w:p>
        </w:tc>
        <w:tc>
          <w:tcPr>
            <w:tcW w:w="0" w:type="auto"/>
            <w:vAlign w:val="center"/>
          </w:tcPr>
          <w:p w14:paraId="2734A15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Ackley</w:t>
            </w:r>
          </w:p>
        </w:tc>
        <w:tc>
          <w:tcPr>
            <w:tcW w:w="0" w:type="auto"/>
            <w:vAlign w:val="center"/>
          </w:tcPr>
          <w:p w14:paraId="291D9B3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6FD91B7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[-32,32]</w:t>
            </w:r>
          </w:p>
        </w:tc>
        <w:tc>
          <w:tcPr>
            <w:tcW w:w="0" w:type="auto"/>
            <w:vAlign w:val="center"/>
          </w:tcPr>
          <w:p w14:paraId="76FFC02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5220" w:dyaOrig="700" w14:anchorId="2D2B14AB">
                <v:shape id="_x0000_i1066" type="#_x0000_t75" style="width:262.05pt;height:35.5pt" o:ole="">
                  <v:imagedata r:id="rId89" o:title=""/>
                </v:shape>
                <o:OLEObject Type="Embed" ProgID="Equation.DSMT4" ShapeID="_x0000_i1066" DrawAspect="Content" ObjectID="_1731403486" r:id="rId90"/>
              </w:object>
            </w:r>
          </w:p>
        </w:tc>
      </w:tr>
      <w:tr w:rsidR="00B1328E" w:rsidRPr="00B1328E" w14:paraId="3F49DC1F" w14:textId="77777777" w:rsidTr="004D0831">
        <w:tc>
          <w:tcPr>
            <w:tcW w:w="0" w:type="auto"/>
            <w:vAlign w:val="center"/>
          </w:tcPr>
          <w:p w14:paraId="3C8B868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F43</w:t>
            </w:r>
          </w:p>
        </w:tc>
        <w:tc>
          <w:tcPr>
            <w:tcW w:w="0" w:type="auto"/>
            <w:vAlign w:val="center"/>
          </w:tcPr>
          <w:p w14:paraId="4FB45E8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Penalized</w:t>
            </w:r>
          </w:p>
        </w:tc>
        <w:tc>
          <w:tcPr>
            <w:tcW w:w="0" w:type="auto"/>
            <w:vAlign w:val="center"/>
          </w:tcPr>
          <w:p w14:paraId="559C36F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64F48EB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[-50,50]</w:t>
            </w:r>
          </w:p>
        </w:tc>
        <w:tc>
          <w:tcPr>
            <w:tcW w:w="0" w:type="auto"/>
            <w:vAlign w:val="center"/>
          </w:tcPr>
          <w:p w14:paraId="15141A8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5480" w:dyaOrig="2820" w14:anchorId="68C4A036">
                <v:shape id="_x0000_i1067" type="#_x0000_t75" style="width:275.1pt;height:141pt" o:ole="">
                  <v:imagedata r:id="rId91" o:title=""/>
                </v:shape>
                <o:OLEObject Type="Embed" ProgID="Equation.DSMT4" ShapeID="_x0000_i1067" DrawAspect="Content" ObjectID="_1731403487" r:id="rId92"/>
              </w:object>
            </w:r>
          </w:p>
        </w:tc>
      </w:tr>
      <w:tr w:rsidR="00B1328E" w:rsidRPr="00B1328E" w14:paraId="5D61344F" w14:textId="77777777" w:rsidTr="004D0831">
        <w:tc>
          <w:tcPr>
            <w:tcW w:w="0" w:type="auto"/>
            <w:vAlign w:val="center"/>
          </w:tcPr>
          <w:p w14:paraId="0F8E648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F44</w:t>
            </w:r>
          </w:p>
        </w:tc>
        <w:tc>
          <w:tcPr>
            <w:tcW w:w="0" w:type="auto"/>
            <w:vAlign w:val="center"/>
          </w:tcPr>
          <w:p w14:paraId="64B2A17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Penalized2</w:t>
            </w:r>
          </w:p>
        </w:tc>
        <w:tc>
          <w:tcPr>
            <w:tcW w:w="0" w:type="auto"/>
            <w:vAlign w:val="center"/>
          </w:tcPr>
          <w:p w14:paraId="33EA6FE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30</w:t>
            </w:r>
          </w:p>
        </w:tc>
        <w:tc>
          <w:tcPr>
            <w:tcW w:w="0" w:type="auto"/>
            <w:vAlign w:val="center"/>
          </w:tcPr>
          <w:p w14:paraId="43D4114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[-50,50]</w:t>
            </w:r>
          </w:p>
        </w:tc>
        <w:tc>
          <w:tcPr>
            <w:tcW w:w="0" w:type="auto"/>
            <w:vAlign w:val="center"/>
          </w:tcPr>
          <w:p w14:paraId="39A72C7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4459" w:dyaOrig="1180" w14:anchorId="5A432B61">
                <v:shape id="_x0000_i1068" type="#_x0000_t75" style="width:222.5pt;height:60pt" o:ole="">
                  <v:imagedata r:id="rId93" o:title=""/>
                </v:shape>
                <o:OLEObject Type="Embed" ProgID="Equation.DSMT4" ShapeID="_x0000_i1068" DrawAspect="Content" ObjectID="_1731403488" r:id="rId94"/>
              </w:object>
            </w:r>
          </w:p>
        </w:tc>
      </w:tr>
      <w:tr w:rsidR="00B1328E" w:rsidRPr="00B1328E" w14:paraId="40821214" w14:textId="77777777" w:rsidTr="004D0831">
        <w:tc>
          <w:tcPr>
            <w:tcW w:w="0" w:type="auto"/>
            <w:vAlign w:val="center"/>
          </w:tcPr>
          <w:p w14:paraId="7520903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F45</w:t>
            </w:r>
          </w:p>
        </w:tc>
        <w:tc>
          <w:tcPr>
            <w:tcW w:w="0" w:type="auto"/>
            <w:vAlign w:val="center"/>
          </w:tcPr>
          <w:p w14:paraId="7D488B4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Langerman2</w:t>
            </w:r>
          </w:p>
        </w:tc>
        <w:tc>
          <w:tcPr>
            <w:tcW w:w="0" w:type="auto"/>
            <w:vAlign w:val="center"/>
          </w:tcPr>
          <w:p w14:paraId="6315119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vAlign w:val="center"/>
          </w:tcPr>
          <w:p w14:paraId="3A4FC69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t>[0,10]</w:t>
            </w:r>
          </w:p>
        </w:tc>
        <w:tc>
          <w:tcPr>
            <w:tcW w:w="0" w:type="auto"/>
            <w:vAlign w:val="center"/>
          </w:tcPr>
          <w:p w14:paraId="21832DD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/>
                <w:sz w:val="15"/>
                <w:szCs w:val="15"/>
              </w:rPr>
              <w:object w:dxaOrig="4959" w:dyaOrig="700" w14:anchorId="5DE41A6D">
                <v:shape id="_x0000_i1069" type="#_x0000_t75" style="width:247.45pt;height:35.5pt" o:ole="">
                  <v:imagedata r:id="rId95" o:title=""/>
                </v:shape>
                <o:OLEObject Type="Embed" ProgID="Equation.DSMT4" ShapeID="_x0000_i1069" DrawAspect="Content" ObjectID="_1731403489" r:id="rId96"/>
              </w:object>
            </w:r>
          </w:p>
        </w:tc>
      </w:tr>
    </w:tbl>
    <w:p w14:paraId="4D059444" w14:textId="094CCB45" w:rsidR="00994A3D" w:rsidRPr="00994A3D" w:rsidRDefault="00B1328E" w:rsidP="00B1328E">
      <w:pPr>
        <w:pStyle w:val="1"/>
      </w:pPr>
      <w:r w:rsidRPr="00B1328E">
        <w:t xml:space="preserve">Statistics </w:t>
      </w:r>
      <w:r w:rsidR="00A80ECD">
        <w:t>R</w:t>
      </w:r>
      <w:r w:rsidRPr="00B1328E">
        <w:t>esults (</w:t>
      </w:r>
      <w:r w:rsidR="00A80ECD">
        <w:t>S</w:t>
      </w:r>
      <w:r w:rsidRPr="00B1328E">
        <w:t>tandard D)</w:t>
      </w:r>
    </w:p>
    <w:tbl>
      <w:tblPr>
        <w:tblW w:w="10300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200"/>
        <w:gridCol w:w="940"/>
        <w:gridCol w:w="1360"/>
        <w:gridCol w:w="1360"/>
        <w:gridCol w:w="1360"/>
        <w:gridCol w:w="1360"/>
        <w:gridCol w:w="1360"/>
        <w:gridCol w:w="1360"/>
      </w:tblGrid>
      <w:tr w:rsidR="00B1328E" w:rsidRPr="00B1328E" w14:paraId="3B7A9B1B" w14:textId="77777777" w:rsidTr="004D0831">
        <w:trPr>
          <w:trHeight w:val="330"/>
        </w:trPr>
        <w:tc>
          <w:tcPr>
            <w:tcW w:w="120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9D6E63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Function</w:t>
            </w:r>
          </w:p>
        </w:tc>
        <w:tc>
          <w:tcPr>
            <w:tcW w:w="9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44A42B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Metric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FED460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AEFA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CA58B6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WSO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5E20C9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STOA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C09E7B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SSA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30ABEF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ROA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E4D6DD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PROA</w:t>
            </w:r>
          </w:p>
        </w:tc>
      </w:tr>
      <w:tr w:rsidR="00B1328E" w:rsidRPr="00B1328E" w14:paraId="67F0B00C" w14:textId="77777777" w:rsidTr="004D0831">
        <w:trPr>
          <w:trHeight w:val="330"/>
        </w:trPr>
        <w:tc>
          <w:tcPr>
            <w:tcW w:w="1200" w:type="dxa"/>
            <w:vMerge w:val="restart"/>
            <w:tcBorders>
              <w:top w:val="single" w:sz="6" w:space="0" w:color="auto"/>
            </w:tcBorders>
            <w:shd w:val="clear" w:color="auto" w:fill="auto"/>
            <w:vAlign w:val="center"/>
            <w:hideMark/>
          </w:tcPr>
          <w:p w14:paraId="699D2CC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</w:t>
            </w:r>
          </w:p>
        </w:tc>
        <w:tc>
          <w:tcPr>
            <w:tcW w:w="9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DCBC38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D1A02B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-5.00E+00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9E60D8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-4.42E+00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9A2BE7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-5.00E+00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372298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-5.00E+00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DAF3C3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-5.00E+00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6A6CC1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-5.00E+00</w:t>
            </w:r>
          </w:p>
        </w:tc>
      </w:tr>
      <w:tr w:rsidR="00B1328E" w:rsidRPr="00B1328E" w14:paraId="4267E102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79EBBD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F97F34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35CC70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94C486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9.06E-01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81C69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ABA94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88F0C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F8953F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1E189CE1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62FEA3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739D7D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11A16F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1.50E+02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0F0D77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9.94E+02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2874EE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2.00E-02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BEB60E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2.40E+03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FF1EAA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C3F19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43050D22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14727D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1D08DF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8E235C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1.65E+02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3634B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5.33E+02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F90278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1.41E-01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848DC2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4.70E+03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329EE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70702D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386C7F73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33D5A41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60434C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A68D7B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4.09E+01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329184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7.33E+02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A95DCA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1.32E-06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23E994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2.80E+03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68A415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0FA2BB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0619FBA3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562227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0CFFD5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637374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5.74E+01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F510AA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3.85E+02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313147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2.74E-06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E050AF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4.54E+03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282C1F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D57A32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1A2EE88E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DD75D1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A1B93D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F02D64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1.91E+02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AE3265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1.06E+02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7432C4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1.60E-07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705801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7.24E+02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910FC2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BA73F2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59D296D4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49C4F3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B97398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38706B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1.98E+02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E19CBC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7.23E+01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EAAC88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4.68E-07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8DC21B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8.55E+02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0070DC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9A8550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53D90B9D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EF1201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F5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36869A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7AAAD3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3.36E+00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9C33C7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3.17E-01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F3913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8.29E-03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8180CE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3.30E+00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DB4E7A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3.10E-04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0276EF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5.11E-04</w:t>
            </w:r>
          </w:p>
        </w:tc>
      </w:tr>
      <w:tr w:rsidR="00B1328E" w:rsidRPr="00B1328E" w14:paraId="699BC692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489F78F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8F0DAB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B03C51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4.77E+00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AAE0EE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1.47E-01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27E893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4.56E-03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B61C50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6.02E+00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0D0D8D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2.73E-04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71C740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5.36E-04</w:t>
            </w:r>
          </w:p>
        </w:tc>
      </w:tr>
      <w:tr w:rsidR="00B1328E" w:rsidRPr="00B1328E" w14:paraId="2F29BC4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81DB85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734B6C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C54780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1.16E-04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F8CD9C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98B036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1.53E-02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50E600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5.18E-02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86F60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1.26E-05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999D0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7.88E-05</w:t>
            </w:r>
          </w:p>
        </w:tc>
      </w:tr>
      <w:tr w:rsidR="00B1328E" w:rsidRPr="00B1328E" w14:paraId="33F94B53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F28EC7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004C16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17BCE4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1.09E-04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5A649E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76EB66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1.08E-01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D596FA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1.83E-01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B1E384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1.97E-05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16111E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1.77E-04</w:t>
            </w:r>
          </w:p>
        </w:tc>
      </w:tr>
      <w:tr w:rsidR="00B1328E" w:rsidRPr="00B1328E" w14:paraId="0A3AF5CC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DCB78C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1E665E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EDF4A1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-2.87E-01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7296C8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B348B3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9CDD4E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-4.80E-01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86EBCC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-6.74E-01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4BE91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-1.00E+00</w:t>
            </w:r>
          </w:p>
        </w:tc>
      </w:tr>
      <w:tr w:rsidR="00B1328E" w:rsidRPr="00B1328E" w14:paraId="2470C7A5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2F45B0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35576D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0BDA2C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3.71E-01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61B53E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16DF4E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1.26E-04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258CF5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5.05E-01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416B70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4.00E-01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679A9B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5.33E-04</w:t>
            </w:r>
          </w:p>
        </w:tc>
      </w:tr>
      <w:tr w:rsidR="00B1328E" w:rsidRPr="00B1328E" w14:paraId="777FE715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5A7C99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lastRenderedPageBreak/>
              <w:t>F8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0ECF4E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D7D10D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1FC2C2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23592A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C46FD8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A7847F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36D69C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36CE9617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00D1112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F8B0C9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46F8C8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66FAE0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573195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BA08C5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9353FC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ADD4C8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2236354F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E60B42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F9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EEC97D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58A9C4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19A22F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2.62E-01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3C290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2.28E+00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FF06C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1.25E+01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B4B9B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4.43E-02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D459A1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8.79E-04</w:t>
            </w:r>
          </w:p>
        </w:tc>
      </w:tr>
      <w:tr w:rsidR="00B1328E" w:rsidRPr="00B1328E" w14:paraId="03FAD100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4A7EB6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8FE576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06C293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8.44E+01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07512A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5.60E-01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65A0A1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1.99E+00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7427B8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8.46E+01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C8911E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18199E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1.81E-03</w:t>
            </w:r>
          </w:p>
        </w:tc>
      </w:tr>
      <w:tr w:rsidR="00B1328E" w:rsidRPr="00B1328E" w14:paraId="4390F0B5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48308D7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F10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9AF1AD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DA58E7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-4.99E+01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3561A7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-4.97E+01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942B89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-4.65E+01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FAFBBC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-3.79E+01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C40CC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-3.61E+01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32BD4D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-4.52E+01</w:t>
            </w:r>
          </w:p>
        </w:tc>
      </w:tr>
      <w:tr w:rsidR="00B1328E" w:rsidRPr="00B1328E" w14:paraId="24160071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2A6F16D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2CCF53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BE87CD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4.87E-01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10A754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1.83E+00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9435EC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7.43E+00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89822C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4.88E+01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F7A28D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5.42E+00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C7EB5E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4.73E+00</w:t>
            </w:r>
          </w:p>
        </w:tc>
      </w:tr>
      <w:tr w:rsidR="00B1328E" w:rsidRPr="00B1328E" w14:paraId="23B79D97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B1BC37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F11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327ADC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443D3E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-1.59E+02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925794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-8.68E+01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DAA2DE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-1.26E+02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4B0991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4.23E+01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5EEDA5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-1.16E+02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73ABED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-1.33E+02</w:t>
            </w:r>
          </w:p>
        </w:tc>
      </w:tr>
      <w:tr w:rsidR="00B1328E" w:rsidRPr="00B1328E" w14:paraId="082C7013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562563E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3774C2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2B1FBF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5.51E+01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11D082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7.73E+01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1CF9C7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5.29E+01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4B1325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7.14E+02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CE5935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2.02E+01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E5258F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2.99E+01</w:t>
            </w:r>
          </w:p>
        </w:tc>
      </w:tr>
      <w:tr w:rsidR="00B1328E" w:rsidRPr="00B1328E" w14:paraId="66F5C18E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BD4490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A02F10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DE6798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4.05E+00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DD223C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2.61E+01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1B2CE4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39F41F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6.97E+02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FB397D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7D44F5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01D6C456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D0F60D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20211E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475E55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1.24E+01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9EC48A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1.31E+02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8ACB0F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40D122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2.66E+03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47F0F2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9753DF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0713D80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736D30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D4AD82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B53903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1.59E+02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FD0301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1.34E+01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0D1152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1.20E-05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0265C1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4.03E+02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AA83BD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0CA49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5F67E168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F5358D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B83F0D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FBB65E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2.27E+02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341748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1.31E+01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11F898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2.84E-05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1ECB66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5.13E+02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1E3F2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06A0C5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108F96B4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F3F4C6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A626A9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A05A5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5.19E+01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EB728A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7.95E+00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3A069F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1.56E-05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0DD88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4.86E+01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A38D54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1.00E-07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15A4ED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3.99E-05</w:t>
            </w:r>
          </w:p>
        </w:tc>
      </w:tr>
      <w:tr w:rsidR="00B1328E" w:rsidRPr="00B1328E" w14:paraId="1F0B66F3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F952FE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95AEFA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0A8D1E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1.54E+01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78A5F6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2.48E+00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27A678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1.28E-05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CE37F7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1.88E+01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E9DB9A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5.05E-07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3E7CF5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8.21E-05</w:t>
            </w:r>
          </w:p>
        </w:tc>
      </w:tr>
      <w:tr w:rsidR="00B1328E" w:rsidRPr="00B1328E" w14:paraId="436AE101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379407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F15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DA9B91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32E8E3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3.77E+03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C13565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2.33E+03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CE3E01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8.91E-01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D1954D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2.89E+04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FD948B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DC7C20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1.74E-06</w:t>
            </w:r>
          </w:p>
        </w:tc>
      </w:tr>
      <w:tr w:rsidR="00B1328E" w:rsidRPr="00B1328E" w14:paraId="75F77C7B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646BD2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2D265B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C9414E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1.40E+03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7F21D4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9.52E+02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E5A44A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2.40E+00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8095B7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1.38E+04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A05D98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D7754A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4.59E-06</w:t>
            </w:r>
          </w:p>
        </w:tc>
      </w:tr>
      <w:tr w:rsidR="00B1328E" w:rsidRPr="00B1328E" w14:paraId="50F9E750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326F778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948CE1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17C2C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5.45E+04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F97B4D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1.21E+05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A017BA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2.85E+01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5F10CC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3.23E+06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B83419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1.08E+00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57768B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2.05E-02</w:t>
            </w:r>
          </w:p>
        </w:tc>
      </w:tr>
      <w:tr w:rsidR="00B1328E" w:rsidRPr="00B1328E" w14:paraId="625AFADF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E2BBAF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EAF389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31BDE6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1.25E+05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F305A4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1.08E+05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D03500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4.08E-01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322AD6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1.58E+07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464435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4.18E+00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577DCB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5.20E-02</w:t>
            </w:r>
          </w:p>
        </w:tc>
      </w:tr>
      <w:tr w:rsidR="00B1328E" w:rsidRPr="00B1328E" w14:paraId="5C3186E9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757252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539822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A43712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2.87E+03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858D49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8.46E+02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2E05C2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6.73E-01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43C1FF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5.63E+04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A2C10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3.99E-01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BD4579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2.49E-01</w:t>
            </w:r>
          </w:p>
        </w:tc>
      </w:tr>
      <w:tr w:rsidR="00B1328E" w:rsidRPr="00B1328E" w14:paraId="7D8B2D41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3117BE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0CC006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D391A7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1.19E+04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2B8D19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8.98E+02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74CB5E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4.06E-02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4EC2C2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1.02E+05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3671F0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2.85E-01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61E255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4.18E-03</w:t>
            </w:r>
          </w:p>
        </w:tc>
      </w:tr>
      <w:tr w:rsidR="00B1328E" w:rsidRPr="00B1328E" w14:paraId="16BAF05E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F540EB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F18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6C5AFA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8EFF7A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1.79E+00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8FC89A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1.01E+00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3A7AA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D812DF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1.79E+00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FCD44E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3.66E+00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0D8582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3.11E+00</w:t>
            </w:r>
          </w:p>
        </w:tc>
      </w:tr>
      <w:tr w:rsidR="00B1328E" w:rsidRPr="00B1328E" w14:paraId="724618AB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CA406F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BABE9C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D344C0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7.94E-01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A55DFD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3.52E-01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B783A2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5.88E-01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E5BD33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1.67E+00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3C2D82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3.01E+00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4EAE45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2.93E+00</w:t>
            </w:r>
          </w:p>
        </w:tc>
      </w:tr>
      <w:tr w:rsidR="00B1328E" w:rsidRPr="00B1328E" w14:paraId="39F42AC3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62D542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F19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401412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F2CE30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3.98E-01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80EABC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3.98E-01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5E002F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3.98E-01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DDFE27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4.94E-01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0FF52B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4.04E-01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13D58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4.07E-01</w:t>
            </w:r>
          </w:p>
        </w:tc>
      </w:tr>
      <w:tr w:rsidR="00B1328E" w:rsidRPr="00B1328E" w14:paraId="70291141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719440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F54459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EFEABC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5.61E-17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B1045F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7.78E-06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A59AEF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2.88E-04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D9ADC9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4.74E-01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90DDEE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3.66E-02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42C3CE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6.31E-02</w:t>
            </w:r>
          </w:p>
        </w:tc>
      </w:tr>
      <w:tr w:rsidR="00B1328E" w:rsidRPr="00B1328E" w14:paraId="71BA0221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287D25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F20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F9C2FE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5E5F5C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213873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2386A8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5CAE4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8.26E-03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3972B8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6D509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2.00E-08</w:t>
            </w:r>
          </w:p>
        </w:tc>
      </w:tr>
      <w:tr w:rsidR="00B1328E" w:rsidRPr="00B1328E" w14:paraId="273A7E31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07F0924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328124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352AE0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5EBE44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5A1D43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57C41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5.84E-02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E0B367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F36753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1.41E-07</w:t>
            </w:r>
          </w:p>
        </w:tc>
      </w:tr>
      <w:tr w:rsidR="00B1328E" w:rsidRPr="00B1328E" w14:paraId="4EE1D1F7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A07E9C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F21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CA0582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638AD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BD33C4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BCD45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5.42E-05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42A4E2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6049AB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1.18E-01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AF231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1.23E-03</w:t>
            </w:r>
          </w:p>
        </w:tc>
      </w:tr>
      <w:tr w:rsidR="00B1328E" w:rsidRPr="00B1328E" w14:paraId="6F544823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4840DBF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B42F6B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2FF5A2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931EF9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BC07B5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7.97E-05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249C25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2B1E49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4.67E-01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D9C46C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1.39E-03</w:t>
            </w:r>
          </w:p>
        </w:tc>
      </w:tr>
      <w:tr w:rsidR="00B1328E" w:rsidRPr="00B1328E" w14:paraId="135D00E9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F6063A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FDA9CC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0BE871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1.15E+00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850775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2.17E+00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1FDED4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584075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7.86E+00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51A1DD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5F8583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102D8EE7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1F8B6B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D85B28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D1E428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CEA0C8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9EF83B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49BDF5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1.21E+01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AD2DAE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623A2E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56DA947C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3ECFE79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8F57EF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D1509D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-2.45E+03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B27992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-5.87E+03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92C614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-5.06E+03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69C226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-8.50E+03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DFB15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-1.26E+04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6A22E6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-1.26E+04</w:t>
            </w:r>
          </w:p>
        </w:tc>
      </w:tr>
      <w:tr w:rsidR="00B1328E" w:rsidRPr="00B1328E" w14:paraId="22C146B9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A7F30F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C85438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F7B56F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5.07E+02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C36CC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1.16E+03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9304F6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5.01E+02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D63F9A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7.54E+02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F6DCC4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8.93E-03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24240E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7.87E-01</w:t>
            </w:r>
          </w:p>
        </w:tc>
      </w:tr>
      <w:tr w:rsidR="00B1328E" w:rsidRPr="00B1328E" w14:paraId="3CBA49D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6BC2E86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F5A459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52C255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-1.96E+00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A16DF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-1.96E+00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1059EF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-1.94E+00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FB1112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-1.96E+00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6ECA6D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-1.94E+00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FC9687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-1.96E+00</w:t>
            </w:r>
          </w:p>
        </w:tc>
      </w:tr>
      <w:tr w:rsidR="00B1328E" w:rsidRPr="00B1328E" w14:paraId="66DEDDAA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51AFB36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C82E27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435E95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9.98E-03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3454B6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4.49E-16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469987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1.36E-01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20BBB7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4.49E-16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724A09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8.09E-02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330EC1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2.88E-04</w:t>
            </w:r>
          </w:p>
        </w:tc>
      </w:tr>
      <w:tr w:rsidR="00B1328E" w:rsidRPr="00B1328E" w14:paraId="702D7B67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EEAA76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F25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B2458A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69064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-4.40E+00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421EFC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-4.76E+00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4F8DBB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-3.54E+00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A12ED2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-4.42E+00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321B96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-3.63E+00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FD381F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-3.74E+00</w:t>
            </w:r>
          </w:p>
        </w:tc>
      </w:tr>
      <w:tr w:rsidR="00B1328E" w:rsidRPr="00B1328E" w14:paraId="54D1624D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BE411B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78921C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2E0B56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3.60E-01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19B93B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1.24E-01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87EE43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7.38E-01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7070CA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4.29E-01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47D9CF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5.27E-01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1FA927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4.59E-01</w:t>
            </w:r>
          </w:p>
        </w:tc>
      </w:tr>
      <w:tr w:rsidR="00B1328E" w:rsidRPr="00B1328E" w14:paraId="2884343F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FB50EF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00C289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D7F1E3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-7.44E+00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0B74EF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-8.67E+00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5D46E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-4.87E+00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75D85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-7.42E+00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FF98C4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-5.14E+00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38821C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-5.30E+00</w:t>
            </w:r>
          </w:p>
        </w:tc>
      </w:tr>
      <w:tr w:rsidR="00B1328E" w:rsidRPr="00B1328E" w14:paraId="2B5C17B3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2D518C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4242D2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AE45D0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9.51E-01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5D189C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8.58E-01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29F153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1.06E+00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BFCF5B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8.76E-01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26AF2B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7.57E-01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BEE987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6.25E-01</w:t>
            </w:r>
          </w:p>
        </w:tc>
      </w:tr>
      <w:tr w:rsidR="00B1328E" w:rsidRPr="00B1328E" w14:paraId="10B318F4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705FB4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lastRenderedPageBreak/>
              <w:t>F27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B85B70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3CC228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8.92E-02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5630D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3.64E-03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A9DB6F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6.80E-03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F805D3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7.20E-03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A8612F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492D99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44D2538B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41D115F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D448FF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A535AB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8.26E-02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ACBAE2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3.63E-03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2E4737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4.50E-03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12F8F8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4.29E-03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8A0FC7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302285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1F2AAFB0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3DBCF5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F28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2AE204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D18742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-1.21E+03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E2C861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-1.21E+03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D1FC66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-1.21E+03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70AB51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-1.21E+03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0D2B14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-1.21E+03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DE82D9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-1.21E+03</w:t>
            </w:r>
          </w:p>
        </w:tc>
      </w:tr>
      <w:tr w:rsidR="00B1328E" w:rsidRPr="00B1328E" w14:paraId="7C337664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43A2A9A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2529C9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64F416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8CC46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856FE1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5F1A1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779AF3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24495C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704BB126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D51DEE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F29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8E01DA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8DE672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72955E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7D18B5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CDB24D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21AB6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CB9004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</w:tr>
      <w:tr w:rsidR="00B1328E" w:rsidRPr="00B1328E" w14:paraId="287ECC4F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22D8027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3E2FB8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5D8264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04199D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2.48E-05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FB8508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F55EE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C47597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83F893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3F09C823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370AC5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F30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48F936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3172A3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ABC531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5CD10B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7065DF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A50D79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A6C126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-2.00E+04</w:t>
            </w:r>
          </w:p>
        </w:tc>
      </w:tr>
      <w:tr w:rsidR="00B1328E" w:rsidRPr="00B1328E" w14:paraId="3F5110EF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54FC9B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0F9897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01C090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93271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2.26E-06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E5047A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8D9630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6B9C8F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05F33B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0542FF04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40385E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F31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634CA0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23769F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-1.67E+02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2E86F5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-1.86E+02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A040AD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-1.87E+02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820905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-1.83E+02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44EBA0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-1.86E+02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B4305D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-1.86E+02</w:t>
            </w:r>
          </w:p>
        </w:tc>
      </w:tr>
      <w:tr w:rsidR="00B1328E" w:rsidRPr="00B1328E" w14:paraId="68E574BC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63DF91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288FF5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B91B6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1.64E+01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45D13F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1.31E+00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1D4950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3.15E-01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365BEE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2.13E+01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15A695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8.69E-01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487CD8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4.76E-01</w:t>
            </w:r>
          </w:p>
        </w:tc>
      </w:tr>
      <w:tr w:rsidR="00B1328E" w:rsidRPr="00B1328E" w14:paraId="781E926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45BC45D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2CF44A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488CF4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3.18E+00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F85654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3.00E+00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B8B70B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F701C7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5.16E+00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B0097A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3.60E+00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0C6079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3.00E+00</w:t>
            </w:r>
          </w:p>
        </w:tc>
      </w:tr>
      <w:tr w:rsidR="00B1328E" w:rsidRPr="00B1328E" w14:paraId="330BAA90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47E39C8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1F91E3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D0A0EA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7.51E-01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5E03C1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66E03A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1.83E-04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58F6B4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1.20E+01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A13201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4.20E+00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AC2ED0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7.52E-03</w:t>
            </w:r>
          </w:p>
        </w:tc>
      </w:tr>
      <w:tr w:rsidR="00B1328E" w:rsidRPr="00B1328E" w14:paraId="7F660D5C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619B36A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A8D2E9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54122F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-1.35E+33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EE7E60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-2.75E+13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16F80A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-2.07E+11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DA6E9F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-2.59E+28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76AB97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-1.66E+12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45AEDE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-9.79E+09</w:t>
            </w:r>
          </w:p>
        </w:tc>
      </w:tr>
      <w:tr w:rsidR="00B1328E" w:rsidRPr="00B1328E" w14:paraId="59C9829E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091B7D1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E9A4F7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0E6807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3.82E+33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5DB039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1.22E+14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26623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7.35E+11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192EEE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1.83E+29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CE4BD8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1.06E+13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E47F68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1.63E+10</w:t>
            </w:r>
          </w:p>
        </w:tc>
      </w:tr>
      <w:tr w:rsidR="00B1328E" w:rsidRPr="00B1328E" w14:paraId="12DE8EDE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2A4BEB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534573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4033E7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3.16E-02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B8102E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3.20E-02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F5901F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3.17E-02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4ACC3B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3.21E-02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2DDD1D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3.62E-02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2C74CE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3.66E-02</w:t>
            </w:r>
          </w:p>
        </w:tc>
      </w:tr>
      <w:tr w:rsidR="00B1328E" w:rsidRPr="00B1328E" w14:paraId="4414CBB4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F1B96A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06FE48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F9FEB8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1.40E-17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51BB95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6.78E-04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3A21EE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2.87E-04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D87D40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1.59E-03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EDE5AD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4.62E-03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350212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4.45E-03</w:t>
            </w:r>
          </w:p>
        </w:tc>
      </w:tr>
      <w:tr w:rsidR="00B1328E" w:rsidRPr="00B1328E" w14:paraId="128DE2E3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6CD79FD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F35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71CDB9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920344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4.32E-02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38333A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4.51E-02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618B0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4.35E-02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81F3A9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4.43E-02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117DC1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4.96E-02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B64514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4.83E-02</w:t>
            </w:r>
          </w:p>
        </w:tc>
      </w:tr>
      <w:tr w:rsidR="00B1328E" w:rsidRPr="00B1328E" w14:paraId="355EB3E8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845E1C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BF260E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C7D970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17B81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3.36E-03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DFE2E6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8.83E-04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B46525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2.17E-03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3D1032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3.44E-03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472060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3.82E-03</w:t>
            </w:r>
          </w:p>
        </w:tc>
      </w:tr>
      <w:tr w:rsidR="00B1328E" w:rsidRPr="00B1328E" w14:paraId="4BCDF8AD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D2891F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873890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5D313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7.52E-02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935794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7.66E-02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7B378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7.52E-02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90EAEA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7.71E-02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34F30B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7.94E-02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00D5DA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7.93E-02</w:t>
            </w:r>
          </w:p>
        </w:tc>
      </w:tr>
      <w:tr w:rsidR="00B1328E" w:rsidRPr="00B1328E" w14:paraId="48DA2CFB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7C9E32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71D4FD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A8D268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40AE13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2.23E-03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06E668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6600C5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2.77E-03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DC5D0B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8E4493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5.96E-04</w:t>
            </w:r>
          </w:p>
        </w:tc>
      </w:tr>
      <w:tr w:rsidR="00B1328E" w:rsidRPr="00B1328E" w14:paraId="0D06F9EF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4FC7D2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5598D6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79221E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1.76E+01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C2B55F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3.98E-01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58D9D4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1.83E+00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4D8722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9.79E-02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E9F500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1.37E+01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0CEEA8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9.02E+00</w:t>
            </w:r>
          </w:p>
        </w:tc>
      </w:tr>
      <w:tr w:rsidR="00B1328E" w:rsidRPr="00B1328E" w14:paraId="1DA71D0B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5FAEF99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6AA502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D0CAE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3.33E+01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B0482E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8.64E-01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71F2F0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1.71E+00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25C58E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1.60E-01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BCBF16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5.74E+01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9F8176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1.49E+01</w:t>
            </w:r>
          </w:p>
        </w:tc>
      </w:tr>
      <w:tr w:rsidR="00B1328E" w:rsidRPr="00B1328E" w14:paraId="4D47316E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F11F92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F38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F91067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9B107B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1.16E+00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7831D6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5.94E-03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C0BCB4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2.81E+01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B82ABD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5.51E-01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F06A4A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4.08E+00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CE877C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1.94E+00</w:t>
            </w:r>
          </w:p>
        </w:tc>
      </w:tr>
      <w:tr w:rsidR="00B1328E" w:rsidRPr="00B1328E" w14:paraId="06C96FD8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F402EA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C4A0FB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049938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1.83E+00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1AE91A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1.28E-02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1161F5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4.76E+01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8BE040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2.86E+00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CACADA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8.24E+00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78F7D5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5.33E+00</w:t>
            </w:r>
          </w:p>
        </w:tc>
      </w:tr>
      <w:tr w:rsidR="00B1328E" w:rsidRPr="00B1328E" w14:paraId="1FEEFD65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8D46C2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F39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8455D2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8142E8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-3.92E+00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4A178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-4.12E+00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A75AD7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-3.93E+00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F8CD87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-4.03E+00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959417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-3.86E+00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03081C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-4.03E+00</w:t>
            </w:r>
          </w:p>
        </w:tc>
      </w:tr>
      <w:tr w:rsidR="00B1328E" w:rsidRPr="00B1328E" w14:paraId="1331D7A4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2E7BC03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C89E47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10F2F1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4.42E-01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E8EF24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2.50E-01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CF174F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2.71E-01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6212C8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3.16E-01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1B5259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4.15E-01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D7095D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3.04E-01</w:t>
            </w:r>
          </w:p>
        </w:tc>
      </w:tr>
      <w:tr w:rsidR="00B1328E" w:rsidRPr="00B1328E" w14:paraId="04D4679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A2A636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F40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734426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AE551E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-3.12E+00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A83B98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-3.33E+00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A7122C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-2.57E+00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4FB84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-3.16E+00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A5D7E6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-2.73E+00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FC6B32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-2.98E+00</w:t>
            </w:r>
          </w:p>
        </w:tc>
      </w:tr>
      <w:tr w:rsidR="00B1328E" w:rsidRPr="00B1328E" w14:paraId="5CCECC28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396E62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F07EE9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57CAF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3.16E-01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12A94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7.14E-04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BF57F3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5.75E-01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41EE43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4.55E-01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026978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4.60E-01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91008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2.98E-01</w:t>
            </w:r>
          </w:p>
        </w:tc>
      </w:tr>
      <w:tr w:rsidR="00B1328E" w:rsidRPr="00B1328E" w14:paraId="4E737AB7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47AF77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F41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C738CE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7F083F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1.66E+01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0411E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7.85E+00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430473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4.88E-02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B285FC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1.64E+01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6EEE64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605FAC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3D2DA1E3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F379C1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36B0CF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CDE5DC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5.84E+00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9C0EF5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4.13E+00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9AAB81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6.15E-02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565423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4.35E+01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8AB0FF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590C04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1328E" w:rsidRPr="00B1328E" w14:paraId="004EF812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AA8547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F42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6BDFCC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1972F1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3.88E+00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FF571A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7.67E+00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616ACC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2.00E+01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EF0073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5240F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2.00E-08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392C2F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1.35E-05</w:t>
            </w:r>
          </w:p>
        </w:tc>
      </w:tr>
      <w:tr w:rsidR="00B1328E" w:rsidRPr="00B1328E" w14:paraId="1EE1871B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08F78B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B161A4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9FC223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8BA5A5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1.21E+00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027E5A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1.42E-03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5A2777D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6.01E+00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4CEA9E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1.41E-07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7583B2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2.06E-05</w:t>
            </w:r>
          </w:p>
        </w:tc>
      </w:tr>
      <w:tr w:rsidR="00B1328E" w:rsidRPr="00B1328E" w14:paraId="791A31BA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4D08E50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F43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947560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0BBF02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2.67E+01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4F90F6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3.67E+00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1D12A1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1.52E-01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049042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1.32E+02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C305A4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1.69E-04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6042C0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9.50E-06</w:t>
            </w:r>
          </w:p>
        </w:tc>
      </w:tr>
      <w:tr w:rsidR="00B1328E" w:rsidRPr="00B1328E" w14:paraId="23976716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CF2B25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5AFB01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003DE3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9.25E+00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F6FC43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4.90E+00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DC801BF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5.98E-02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CF7CF0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1.22E+02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CE4D2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3.80E-04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A72DD0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1.81E-05</w:t>
            </w:r>
          </w:p>
        </w:tc>
      </w:tr>
      <w:tr w:rsidR="00B1328E" w:rsidRPr="00B1328E" w14:paraId="3E05834F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25A7A5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F44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414B3D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9446DE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6.25E+02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13991F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1.07E+03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8A0553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2.04E+00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F10AB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3.04E+03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F343CF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6.76E-03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2136B3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4.68E-05</w:t>
            </w:r>
          </w:p>
        </w:tc>
      </w:tr>
      <w:tr w:rsidR="00B1328E" w:rsidRPr="00B1328E" w14:paraId="08A5985D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48B557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05B09C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F92024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2.03E+02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F6D935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2.72E+03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9B94F2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2.44E-01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51DBAEB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7.28E+02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098B4F8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1.35E-02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D6361A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1.55E-04</w:t>
            </w:r>
          </w:p>
        </w:tc>
      </w:tr>
      <w:tr w:rsidR="00B1328E" w:rsidRPr="00B1328E" w14:paraId="781F945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3D2DBB6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F45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B43AA3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DE6A6D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-3.62E+00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49ABD21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-4.17E+00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F56519C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-3.93E+00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D85B779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-3.92E+00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DDC62B7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-3.85E+00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AC3E47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-3.88E+00</w:t>
            </w:r>
          </w:p>
        </w:tc>
      </w:tr>
      <w:tr w:rsidR="00B1328E" w:rsidRPr="00B1328E" w14:paraId="4C728DEA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E8AF73E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43BE85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4DB503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3.13E-01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52618A4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1328E">
              <w:rPr>
                <w:rFonts w:cs="Times New Roman" w:hint="eastAsia"/>
                <w:b/>
                <w:bCs/>
                <w:sz w:val="15"/>
                <w:szCs w:val="15"/>
              </w:rPr>
              <w:t>2.11E-02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18C42A5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6.95E-01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CE5591A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5.21E-01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5983E40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1.79E-01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C98C962" w14:textId="77777777" w:rsidR="00B1328E" w:rsidRPr="00B1328E" w:rsidRDefault="00B1328E" w:rsidP="00B1328E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1328E">
              <w:rPr>
                <w:rFonts w:cs="Times New Roman" w:hint="eastAsia"/>
                <w:sz w:val="15"/>
                <w:szCs w:val="15"/>
              </w:rPr>
              <w:t>1.95E-01</w:t>
            </w:r>
          </w:p>
        </w:tc>
      </w:tr>
    </w:tbl>
    <w:p w14:paraId="6DEE14EA" w14:textId="19091C0A" w:rsidR="00B1328E" w:rsidRDefault="00671D2B" w:rsidP="00671D2B">
      <w:pPr>
        <w:pStyle w:val="1"/>
      </w:pPr>
      <w:r w:rsidRPr="00671D2B">
        <w:t xml:space="preserve">Convergence </w:t>
      </w:r>
      <w:r w:rsidR="00725B3C">
        <w:t>C</w:t>
      </w:r>
      <w:r w:rsidRPr="00671D2B">
        <w:t>urve (</w:t>
      </w:r>
      <w:r w:rsidR="00725B3C">
        <w:t>S</w:t>
      </w:r>
      <w:r w:rsidRPr="00671D2B">
        <w:t>tandard D)</w:t>
      </w:r>
    </w:p>
    <w:p w14:paraId="40275910" w14:textId="77777777" w:rsidR="00671D2B" w:rsidRDefault="00671D2B" w:rsidP="00671D2B">
      <w:pPr>
        <w:jc w:val="center"/>
        <w:rPr>
          <w:szCs w:val="24"/>
        </w:rPr>
      </w:pPr>
      <w:r w:rsidRPr="00C65593">
        <w:rPr>
          <w:noProof/>
          <w:szCs w:val="24"/>
          <w:lang w:eastAsia="zh-CN"/>
        </w:rPr>
        <w:lastRenderedPageBreak/>
        <w:drawing>
          <wp:inline distT="0" distB="0" distL="0" distR="0" wp14:anchorId="243BFF7C" wp14:editId="68BB8611">
            <wp:extent cx="3125253" cy="252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5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593">
        <w:rPr>
          <w:noProof/>
          <w:szCs w:val="24"/>
          <w:lang w:eastAsia="zh-CN"/>
        </w:rPr>
        <w:drawing>
          <wp:inline distT="0" distB="0" distL="0" distR="0" wp14:anchorId="1D57D9A4" wp14:editId="57094CA6">
            <wp:extent cx="3027360" cy="25200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6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9015" w14:textId="77777777" w:rsidR="00671D2B" w:rsidRDefault="00671D2B" w:rsidP="00671D2B">
      <w:pPr>
        <w:jc w:val="center"/>
        <w:rPr>
          <w:szCs w:val="24"/>
        </w:rPr>
      </w:pPr>
      <w:r w:rsidRPr="00B66FBC">
        <w:rPr>
          <w:noProof/>
          <w:szCs w:val="24"/>
          <w:lang w:eastAsia="zh-CN"/>
        </w:rPr>
        <w:drawing>
          <wp:inline distT="0" distB="0" distL="0" distR="0" wp14:anchorId="503A69C0" wp14:editId="591917F4">
            <wp:extent cx="3026117" cy="252000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1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FBC">
        <w:rPr>
          <w:noProof/>
          <w:szCs w:val="24"/>
          <w:lang w:eastAsia="zh-CN"/>
        </w:rPr>
        <w:drawing>
          <wp:inline distT="0" distB="0" distL="0" distR="0" wp14:anchorId="1EB8BE70" wp14:editId="26739FFA">
            <wp:extent cx="3095499" cy="252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443C" w14:textId="77777777" w:rsidR="00671D2B" w:rsidRDefault="00671D2B" w:rsidP="00671D2B">
      <w:pPr>
        <w:jc w:val="center"/>
        <w:rPr>
          <w:szCs w:val="24"/>
        </w:rPr>
      </w:pPr>
      <w:r w:rsidRPr="00B66FBC">
        <w:rPr>
          <w:noProof/>
          <w:szCs w:val="24"/>
          <w:lang w:eastAsia="zh-CN"/>
        </w:rPr>
        <w:drawing>
          <wp:inline distT="0" distB="0" distL="0" distR="0" wp14:anchorId="1E782969" wp14:editId="1B087C97">
            <wp:extent cx="3095498" cy="252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9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FBC">
        <w:rPr>
          <w:noProof/>
          <w:szCs w:val="24"/>
          <w:lang w:eastAsia="zh-CN"/>
        </w:rPr>
        <w:drawing>
          <wp:inline distT="0" distB="0" distL="0" distR="0" wp14:anchorId="6792DDCB" wp14:editId="682EDE84">
            <wp:extent cx="3095499" cy="252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53AB" w14:textId="77777777" w:rsidR="00671D2B" w:rsidRDefault="00671D2B" w:rsidP="00671D2B">
      <w:pPr>
        <w:jc w:val="center"/>
        <w:rPr>
          <w:szCs w:val="24"/>
        </w:rPr>
      </w:pPr>
      <w:r w:rsidRPr="00B66FBC">
        <w:rPr>
          <w:noProof/>
          <w:szCs w:val="24"/>
          <w:lang w:eastAsia="zh-CN"/>
        </w:rPr>
        <w:lastRenderedPageBreak/>
        <w:drawing>
          <wp:inline distT="0" distB="0" distL="0" distR="0" wp14:anchorId="0A6963F6" wp14:editId="3EA8210A">
            <wp:extent cx="3100232" cy="248400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23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FBC">
        <w:rPr>
          <w:noProof/>
          <w:szCs w:val="24"/>
          <w:lang w:eastAsia="zh-CN"/>
        </w:rPr>
        <w:drawing>
          <wp:inline distT="0" distB="0" distL="0" distR="0" wp14:anchorId="302A9238" wp14:editId="6F6E253C">
            <wp:extent cx="3070715" cy="2484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715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7E7F" w14:textId="77777777" w:rsidR="00671D2B" w:rsidRDefault="00671D2B" w:rsidP="00671D2B">
      <w:pPr>
        <w:jc w:val="center"/>
        <w:rPr>
          <w:szCs w:val="24"/>
        </w:rPr>
      </w:pPr>
      <w:r w:rsidRPr="002264CD">
        <w:rPr>
          <w:noProof/>
          <w:szCs w:val="24"/>
          <w:lang w:eastAsia="zh-CN"/>
        </w:rPr>
        <w:drawing>
          <wp:inline distT="0" distB="0" distL="0" distR="0" wp14:anchorId="43C640CF" wp14:editId="01E18E35">
            <wp:extent cx="3095498" cy="252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9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4CD">
        <w:rPr>
          <w:noProof/>
          <w:szCs w:val="24"/>
          <w:lang w:eastAsia="zh-CN"/>
        </w:rPr>
        <w:drawing>
          <wp:inline distT="0" distB="0" distL="0" distR="0" wp14:anchorId="52BB4063" wp14:editId="34C68F7D">
            <wp:extent cx="3055697" cy="252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9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8A87" w14:textId="77777777" w:rsidR="00671D2B" w:rsidRDefault="00671D2B" w:rsidP="00671D2B">
      <w:pPr>
        <w:jc w:val="center"/>
        <w:rPr>
          <w:szCs w:val="24"/>
        </w:rPr>
      </w:pPr>
      <w:r w:rsidRPr="00E01E06">
        <w:rPr>
          <w:noProof/>
          <w:szCs w:val="24"/>
          <w:lang w:eastAsia="zh-CN"/>
        </w:rPr>
        <w:drawing>
          <wp:inline distT="0" distB="0" distL="0" distR="0" wp14:anchorId="0608E606" wp14:editId="53F552F4">
            <wp:extent cx="3095216" cy="252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E06">
        <w:rPr>
          <w:noProof/>
          <w:szCs w:val="24"/>
          <w:lang w:eastAsia="zh-CN"/>
        </w:rPr>
        <w:drawing>
          <wp:inline distT="0" distB="0" distL="0" distR="0" wp14:anchorId="5F770898" wp14:editId="12F5623C">
            <wp:extent cx="3095216" cy="252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44652" w14:textId="77777777" w:rsidR="00671D2B" w:rsidRDefault="00671D2B" w:rsidP="00671D2B">
      <w:pPr>
        <w:jc w:val="center"/>
        <w:rPr>
          <w:szCs w:val="24"/>
        </w:rPr>
      </w:pPr>
      <w:r w:rsidRPr="00E01E06">
        <w:rPr>
          <w:noProof/>
          <w:szCs w:val="24"/>
          <w:lang w:eastAsia="zh-CN"/>
        </w:rPr>
        <w:lastRenderedPageBreak/>
        <w:drawing>
          <wp:inline distT="0" distB="0" distL="0" distR="0" wp14:anchorId="111275CB" wp14:editId="460000D4">
            <wp:extent cx="3024000" cy="252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E06">
        <w:rPr>
          <w:noProof/>
          <w:szCs w:val="24"/>
          <w:lang w:eastAsia="zh-CN"/>
        </w:rPr>
        <w:drawing>
          <wp:inline distT="0" distB="0" distL="0" distR="0" wp14:anchorId="33FBF396" wp14:editId="239006C2">
            <wp:extent cx="3133564" cy="252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6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7334" w14:textId="77777777" w:rsidR="00671D2B" w:rsidRDefault="00671D2B" w:rsidP="00671D2B">
      <w:pPr>
        <w:jc w:val="center"/>
        <w:rPr>
          <w:szCs w:val="24"/>
        </w:rPr>
      </w:pPr>
      <w:r w:rsidRPr="00E01E06">
        <w:rPr>
          <w:noProof/>
          <w:szCs w:val="24"/>
          <w:lang w:eastAsia="zh-CN"/>
        </w:rPr>
        <w:drawing>
          <wp:inline distT="0" distB="0" distL="0" distR="0" wp14:anchorId="53CE3280" wp14:editId="4CE205FB">
            <wp:extent cx="3095216" cy="252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E06">
        <w:rPr>
          <w:noProof/>
          <w:szCs w:val="24"/>
          <w:lang w:eastAsia="zh-CN"/>
        </w:rPr>
        <w:drawing>
          <wp:inline distT="0" distB="0" distL="0" distR="0" wp14:anchorId="0EFAEB6A" wp14:editId="7B7A7587">
            <wp:extent cx="3095216" cy="252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93AA" w14:textId="77777777" w:rsidR="00671D2B" w:rsidRDefault="00671D2B" w:rsidP="00671D2B">
      <w:pPr>
        <w:jc w:val="center"/>
        <w:rPr>
          <w:szCs w:val="24"/>
        </w:rPr>
      </w:pPr>
      <w:r w:rsidRPr="00E01E06">
        <w:rPr>
          <w:noProof/>
          <w:szCs w:val="24"/>
          <w:lang w:eastAsia="zh-CN"/>
        </w:rPr>
        <w:drawing>
          <wp:inline distT="0" distB="0" distL="0" distR="0" wp14:anchorId="0D19D7DB" wp14:editId="406B2933">
            <wp:extent cx="3095216" cy="252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E06">
        <w:rPr>
          <w:noProof/>
          <w:szCs w:val="24"/>
          <w:lang w:eastAsia="zh-CN"/>
        </w:rPr>
        <w:drawing>
          <wp:inline distT="0" distB="0" distL="0" distR="0" wp14:anchorId="03ECB8D7" wp14:editId="3530561D">
            <wp:extent cx="3095216" cy="252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DD38" w14:textId="77777777" w:rsidR="00671D2B" w:rsidRDefault="00671D2B" w:rsidP="00671D2B">
      <w:pPr>
        <w:jc w:val="center"/>
        <w:rPr>
          <w:szCs w:val="24"/>
        </w:rPr>
      </w:pPr>
      <w:r w:rsidRPr="00E01E06">
        <w:rPr>
          <w:noProof/>
          <w:szCs w:val="24"/>
          <w:lang w:eastAsia="zh-CN"/>
        </w:rPr>
        <w:lastRenderedPageBreak/>
        <w:drawing>
          <wp:inline distT="0" distB="0" distL="0" distR="0" wp14:anchorId="45C0402A" wp14:editId="1443F476">
            <wp:extent cx="3024000" cy="252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E06">
        <w:rPr>
          <w:noProof/>
          <w:szCs w:val="24"/>
          <w:lang w:eastAsia="zh-CN"/>
        </w:rPr>
        <w:drawing>
          <wp:inline distT="0" distB="0" distL="0" distR="0" wp14:anchorId="3A73503D" wp14:editId="3DDB9E6A">
            <wp:extent cx="3095216" cy="252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E5595" w14:textId="77777777" w:rsidR="00671D2B" w:rsidRDefault="00671D2B" w:rsidP="00671D2B">
      <w:pPr>
        <w:jc w:val="center"/>
        <w:rPr>
          <w:szCs w:val="24"/>
        </w:rPr>
      </w:pPr>
      <w:r w:rsidRPr="00E01E06">
        <w:rPr>
          <w:noProof/>
          <w:szCs w:val="24"/>
          <w:lang w:eastAsia="zh-CN"/>
        </w:rPr>
        <w:drawing>
          <wp:inline distT="0" distB="0" distL="0" distR="0" wp14:anchorId="6C7A661E" wp14:editId="2564E9F8">
            <wp:extent cx="3095216" cy="252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E06">
        <w:rPr>
          <w:noProof/>
          <w:szCs w:val="24"/>
          <w:lang w:eastAsia="zh-CN"/>
        </w:rPr>
        <w:drawing>
          <wp:inline distT="0" distB="0" distL="0" distR="0" wp14:anchorId="2AF903DA" wp14:editId="5D6545D1">
            <wp:extent cx="3095216" cy="252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FD5C" w14:textId="77777777" w:rsidR="00671D2B" w:rsidRDefault="00671D2B" w:rsidP="00671D2B">
      <w:pPr>
        <w:jc w:val="center"/>
        <w:rPr>
          <w:szCs w:val="24"/>
        </w:rPr>
      </w:pPr>
      <w:r w:rsidRPr="003B78FD">
        <w:rPr>
          <w:noProof/>
          <w:szCs w:val="24"/>
          <w:lang w:eastAsia="zh-CN"/>
        </w:rPr>
        <w:drawing>
          <wp:inline distT="0" distB="0" distL="0" distR="0" wp14:anchorId="0B2D182F" wp14:editId="6212777D">
            <wp:extent cx="3078938" cy="248400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938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8FD">
        <w:rPr>
          <w:noProof/>
          <w:szCs w:val="24"/>
          <w:lang w:eastAsia="zh-CN"/>
        </w:rPr>
        <w:drawing>
          <wp:inline distT="0" distB="0" distL="0" distR="0" wp14:anchorId="564ECBAA" wp14:editId="6D609BCC">
            <wp:extent cx="3078938" cy="248400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938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9027" w14:textId="77777777" w:rsidR="00671D2B" w:rsidRDefault="00671D2B" w:rsidP="00671D2B">
      <w:pPr>
        <w:jc w:val="center"/>
        <w:rPr>
          <w:szCs w:val="24"/>
        </w:rPr>
      </w:pPr>
      <w:r w:rsidRPr="003B78FD">
        <w:rPr>
          <w:noProof/>
          <w:szCs w:val="24"/>
          <w:lang w:eastAsia="zh-CN"/>
        </w:rPr>
        <w:lastRenderedPageBreak/>
        <w:drawing>
          <wp:inline distT="0" distB="0" distL="0" distR="0" wp14:anchorId="0E68DA62" wp14:editId="299E26C0">
            <wp:extent cx="3049163" cy="2520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16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8FD">
        <w:rPr>
          <w:noProof/>
          <w:szCs w:val="24"/>
          <w:lang w:eastAsia="zh-CN"/>
        </w:rPr>
        <w:drawing>
          <wp:inline distT="0" distB="0" distL="0" distR="0" wp14:anchorId="67A027E8" wp14:editId="1D48DFE3">
            <wp:extent cx="3123560" cy="2520000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314A" w14:textId="77777777" w:rsidR="00671D2B" w:rsidRDefault="00671D2B" w:rsidP="00671D2B">
      <w:pPr>
        <w:jc w:val="center"/>
        <w:rPr>
          <w:szCs w:val="24"/>
        </w:rPr>
      </w:pPr>
      <w:r w:rsidRPr="003B78FD">
        <w:rPr>
          <w:noProof/>
          <w:szCs w:val="24"/>
          <w:lang w:eastAsia="zh-CN"/>
        </w:rPr>
        <w:drawing>
          <wp:inline distT="0" distB="0" distL="0" distR="0" wp14:anchorId="3FCB96E4" wp14:editId="70E9818E">
            <wp:extent cx="3067434" cy="2484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434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8FD">
        <w:rPr>
          <w:noProof/>
          <w:szCs w:val="24"/>
          <w:lang w:eastAsia="zh-CN"/>
        </w:rPr>
        <w:drawing>
          <wp:inline distT="0" distB="0" distL="0" distR="0" wp14:anchorId="4341991D" wp14:editId="37CC80A0">
            <wp:extent cx="3078938" cy="248400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938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A6F2" w14:textId="77777777" w:rsidR="00671D2B" w:rsidRDefault="00671D2B" w:rsidP="00671D2B">
      <w:pPr>
        <w:jc w:val="center"/>
        <w:rPr>
          <w:szCs w:val="24"/>
        </w:rPr>
      </w:pPr>
      <w:r w:rsidRPr="000F5B30">
        <w:rPr>
          <w:noProof/>
          <w:szCs w:val="24"/>
          <w:lang w:eastAsia="zh-CN"/>
        </w:rPr>
        <w:drawing>
          <wp:inline distT="0" distB="0" distL="0" distR="0" wp14:anchorId="618A2A71" wp14:editId="734425E0">
            <wp:extent cx="3034316" cy="2448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316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B30">
        <w:rPr>
          <w:noProof/>
          <w:szCs w:val="24"/>
          <w:lang w:eastAsia="zh-CN"/>
        </w:rPr>
        <w:drawing>
          <wp:inline distT="0" distB="0" distL="0" distR="0" wp14:anchorId="4CF700F5" wp14:editId="5615D5D5">
            <wp:extent cx="3080018" cy="244800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18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5B33" w14:textId="77777777" w:rsidR="00671D2B" w:rsidRDefault="00671D2B" w:rsidP="00671D2B">
      <w:pPr>
        <w:jc w:val="center"/>
        <w:rPr>
          <w:szCs w:val="24"/>
        </w:rPr>
      </w:pPr>
      <w:r w:rsidRPr="00D95FDD">
        <w:rPr>
          <w:noProof/>
          <w:szCs w:val="24"/>
          <w:lang w:eastAsia="zh-CN"/>
        </w:rPr>
        <w:lastRenderedPageBreak/>
        <w:drawing>
          <wp:inline distT="0" distB="0" distL="0" distR="0" wp14:anchorId="20A89E34" wp14:editId="483A2C1A">
            <wp:extent cx="3083847" cy="24840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5FDD">
        <w:rPr>
          <w:noProof/>
          <w:szCs w:val="24"/>
          <w:lang w:eastAsia="zh-CN"/>
        </w:rPr>
        <w:drawing>
          <wp:inline distT="0" distB="0" distL="0" distR="0" wp14:anchorId="017582DD" wp14:editId="36257BD9">
            <wp:extent cx="3052163" cy="2484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595D" w14:textId="77777777" w:rsidR="00671D2B" w:rsidRDefault="00671D2B" w:rsidP="00671D2B">
      <w:pPr>
        <w:jc w:val="center"/>
        <w:rPr>
          <w:szCs w:val="24"/>
        </w:rPr>
      </w:pPr>
      <w:r w:rsidRPr="00D95FDD">
        <w:rPr>
          <w:noProof/>
          <w:szCs w:val="24"/>
          <w:lang w:eastAsia="zh-CN"/>
        </w:rPr>
        <w:drawing>
          <wp:inline distT="0" distB="0" distL="0" distR="0" wp14:anchorId="2D8D7871" wp14:editId="24C42357">
            <wp:extent cx="3115531" cy="2484000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31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5FDD">
        <w:rPr>
          <w:noProof/>
          <w:szCs w:val="24"/>
          <w:lang w:eastAsia="zh-CN"/>
        </w:rPr>
        <w:drawing>
          <wp:inline distT="0" distB="0" distL="0" distR="0" wp14:anchorId="1EFB6553" wp14:editId="581CCEE1">
            <wp:extent cx="3074846" cy="2484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84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3A93" w14:textId="77777777" w:rsidR="00671D2B" w:rsidRDefault="00671D2B" w:rsidP="00671D2B">
      <w:pPr>
        <w:jc w:val="center"/>
        <w:rPr>
          <w:szCs w:val="24"/>
        </w:rPr>
      </w:pPr>
      <w:r w:rsidRPr="00291488">
        <w:rPr>
          <w:noProof/>
          <w:szCs w:val="24"/>
          <w:lang w:eastAsia="zh-CN"/>
        </w:rPr>
        <w:drawing>
          <wp:inline distT="0" distB="0" distL="0" distR="0" wp14:anchorId="7972A34E" wp14:editId="7BD547CD">
            <wp:extent cx="3074846" cy="2484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84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488">
        <w:rPr>
          <w:noProof/>
          <w:szCs w:val="24"/>
          <w:lang w:eastAsia="zh-CN"/>
        </w:rPr>
        <w:drawing>
          <wp:inline distT="0" distB="0" distL="0" distR="0" wp14:anchorId="34EA9981" wp14:editId="65B875BC">
            <wp:extent cx="3074846" cy="2484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84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E18F" w14:textId="77777777" w:rsidR="00671D2B" w:rsidRDefault="00671D2B" w:rsidP="00671D2B">
      <w:pPr>
        <w:jc w:val="center"/>
        <w:rPr>
          <w:szCs w:val="24"/>
        </w:rPr>
      </w:pPr>
      <w:r w:rsidRPr="00E35D67">
        <w:rPr>
          <w:noProof/>
          <w:szCs w:val="24"/>
          <w:lang w:eastAsia="zh-CN"/>
        </w:rPr>
        <w:lastRenderedPageBreak/>
        <w:drawing>
          <wp:inline distT="0" distB="0" distL="0" distR="0" wp14:anchorId="20E8182E" wp14:editId="6234DA6A">
            <wp:extent cx="3052163" cy="24840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5D67">
        <w:rPr>
          <w:noProof/>
          <w:szCs w:val="24"/>
          <w:lang w:eastAsia="zh-CN"/>
        </w:rPr>
        <w:drawing>
          <wp:inline distT="0" distB="0" distL="0" distR="0" wp14:anchorId="73C31B71" wp14:editId="01182F69">
            <wp:extent cx="3052163" cy="2484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01B8" w14:textId="77777777" w:rsidR="00671D2B" w:rsidRDefault="00671D2B" w:rsidP="00671D2B">
      <w:pPr>
        <w:jc w:val="center"/>
        <w:rPr>
          <w:szCs w:val="24"/>
        </w:rPr>
      </w:pPr>
      <w:r w:rsidRPr="00AA6E23">
        <w:rPr>
          <w:noProof/>
          <w:szCs w:val="24"/>
          <w:lang w:eastAsia="zh-CN"/>
        </w:rPr>
        <w:drawing>
          <wp:inline distT="0" distB="0" distL="0" distR="0" wp14:anchorId="76B5B8B8" wp14:editId="0C7B96DB">
            <wp:extent cx="3083847" cy="24840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E23">
        <w:rPr>
          <w:noProof/>
          <w:szCs w:val="24"/>
          <w:lang w:eastAsia="zh-CN"/>
        </w:rPr>
        <w:drawing>
          <wp:inline distT="0" distB="0" distL="0" distR="0" wp14:anchorId="22DEABCC" wp14:editId="532BEF95">
            <wp:extent cx="3083847" cy="24840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B05C" w14:textId="77777777" w:rsidR="00671D2B" w:rsidRDefault="00671D2B" w:rsidP="00671D2B">
      <w:pPr>
        <w:jc w:val="center"/>
        <w:rPr>
          <w:szCs w:val="24"/>
        </w:rPr>
      </w:pPr>
      <w:r w:rsidRPr="00A72E47">
        <w:rPr>
          <w:noProof/>
          <w:szCs w:val="24"/>
          <w:lang w:eastAsia="zh-CN"/>
        </w:rPr>
        <w:drawing>
          <wp:inline distT="0" distB="0" distL="0" distR="0" wp14:anchorId="42FE1FB4" wp14:editId="567D2E6A">
            <wp:extent cx="2984472" cy="2484000"/>
            <wp:effectExtent l="0" t="0" r="698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7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E47">
        <w:rPr>
          <w:noProof/>
          <w:szCs w:val="24"/>
          <w:lang w:eastAsia="zh-CN"/>
        </w:rPr>
        <w:drawing>
          <wp:inline distT="0" distB="0" distL="0" distR="0" wp14:anchorId="396E056D" wp14:editId="1C77EB84">
            <wp:extent cx="3052163" cy="2484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7BF6" w14:textId="77777777" w:rsidR="00671D2B" w:rsidRDefault="00671D2B" w:rsidP="00671D2B">
      <w:pPr>
        <w:jc w:val="center"/>
        <w:rPr>
          <w:szCs w:val="24"/>
        </w:rPr>
      </w:pPr>
      <w:r w:rsidRPr="00A72E47">
        <w:rPr>
          <w:noProof/>
          <w:szCs w:val="24"/>
          <w:lang w:eastAsia="zh-CN"/>
        </w:rPr>
        <w:lastRenderedPageBreak/>
        <w:drawing>
          <wp:inline distT="0" distB="0" distL="0" distR="0" wp14:anchorId="536BD563" wp14:editId="76D22C82">
            <wp:extent cx="3052163" cy="2484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E47">
        <w:rPr>
          <w:noProof/>
          <w:szCs w:val="24"/>
          <w:lang w:eastAsia="zh-CN"/>
        </w:rPr>
        <w:drawing>
          <wp:inline distT="0" distB="0" distL="0" distR="0" wp14:anchorId="19A6436A" wp14:editId="32B36A9C">
            <wp:extent cx="3052163" cy="2484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4B3C" w14:textId="77777777" w:rsidR="00671D2B" w:rsidRDefault="00671D2B" w:rsidP="00671D2B">
      <w:pPr>
        <w:jc w:val="center"/>
        <w:rPr>
          <w:szCs w:val="24"/>
        </w:rPr>
      </w:pPr>
      <w:r w:rsidRPr="00073FD0">
        <w:rPr>
          <w:noProof/>
          <w:szCs w:val="24"/>
          <w:lang w:eastAsia="zh-CN"/>
        </w:rPr>
        <w:drawing>
          <wp:inline distT="0" distB="0" distL="0" distR="0" wp14:anchorId="11ABDD1F" wp14:editId="3009D0A8">
            <wp:extent cx="3083847" cy="24840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CA55" w14:textId="166DCF31" w:rsidR="00A80ECD" w:rsidRDefault="00AD0CB6" w:rsidP="00AD0CB6">
      <w:pPr>
        <w:pStyle w:val="1"/>
      </w:pPr>
      <w:r w:rsidRPr="00AD0CB6">
        <w:t xml:space="preserve">Statistics </w:t>
      </w:r>
      <w:r>
        <w:t>R</w:t>
      </w:r>
      <w:r w:rsidRPr="00AD0CB6">
        <w:t>esults (D=100)</w:t>
      </w:r>
    </w:p>
    <w:tbl>
      <w:tblPr>
        <w:tblW w:w="10220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200"/>
        <w:gridCol w:w="940"/>
        <w:gridCol w:w="1340"/>
        <w:gridCol w:w="1340"/>
        <w:gridCol w:w="1340"/>
        <w:gridCol w:w="1340"/>
        <w:gridCol w:w="1360"/>
        <w:gridCol w:w="1360"/>
      </w:tblGrid>
      <w:tr w:rsidR="00B07C6D" w:rsidRPr="00B07C6D" w14:paraId="00A0CCE3" w14:textId="77777777" w:rsidTr="004D0831">
        <w:trPr>
          <w:trHeight w:val="330"/>
        </w:trPr>
        <w:tc>
          <w:tcPr>
            <w:tcW w:w="120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C214C9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Function</w:t>
            </w:r>
          </w:p>
        </w:tc>
        <w:tc>
          <w:tcPr>
            <w:tcW w:w="9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4835349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Metric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D1ECDB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AEFA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1C5E5A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WSO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008162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STOA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146B1E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SSA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023022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ROA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A170829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PROA</w:t>
            </w:r>
          </w:p>
        </w:tc>
      </w:tr>
      <w:tr w:rsidR="00B07C6D" w:rsidRPr="00B07C6D" w14:paraId="76B0679E" w14:textId="77777777" w:rsidTr="004D0831">
        <w:trPr>
          <w:trHeight w:val="330"/>
        </w:trPr>
        <w:tc>
          <w:tcPr>
            <w:tcW w:w="1200" w:type="dxa"/>
            <w:vMerge w:val="restart"/>
            <w:tcBorders>
              <w:top w:val="single" w:sz="6" w:space="0" w:color="auto"/>
            </w:tcBorders>
            <w:shd w:val="clear" w:color="auto" w:fill="auto"/>
            <w:vAlign w:val="center"/>
            <w:hideMark/>
          </w:tcPr>
          <w:p w14:paraId="33E0D89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F15</w:t>
            </w:r>
          </w:p>
        </w:tc>
        <w:tc>
          <w:tcPr>
            <w:tcW w:w="9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3E1CE3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8B092D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3.47E+04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8FD501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2.70E+04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8F5647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4.46E+03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1CA76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3.00E+05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B4E5F9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1.40E-07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8B65A3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2.72E-05</w:t>
            </w:r>
          </w:p>
        </w:tc>
      </w:tr>
      <w:tr w:rsidR="00B07C6D" w:rsidRPr="00B07C6D" w14:paraId="39C51B52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883FE99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ACB2A7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F2A07B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1.01E+04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A77504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8.14E+03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E4E6D6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4.89E+03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1C7230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6.21E+04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F9819C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8.57E-07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213397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9.26E-05</w:t>
            </w:r>
          </w:p>
        </w:tc>
      </w:tr>
      <w:tr w:rsidR="00B07C6D" w:rsidRPr="00B07C6D" w14:paraId="3E1B032E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9B5EF1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F16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3A2C23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602796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6.68E+06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7F90737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1.58E+06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796A0C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1.10E+02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8A3877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4.17E+08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49042B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1.38E+01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D5C043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8.67E-02</w:t>
            </w:r>
          </w:p>
        </w:tc>
      </w:tr>
      <w:tr w:rsidR="00B07C6D" w:rsidRPr="00B07C6D" w14:paraId="085AAB8C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2D55DAF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1BD4A9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5E319B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2.57E+06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45E1DF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7.11E+05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9AFF46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1.46E+01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E3F05C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3.75E+08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2CE7E2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3.19E+01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6C9D77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1.80E-01</w:t>
            </w:r>
          </w:p>
        </w:tc>
      </w:tr>
      <w:tr w:rsidR="00B07C6D" w:rsidRPr="00B07C6D" w14:paraId="4C38BF63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973D4C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F17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BB5C11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6BE369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1.41E+06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A40725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3.70E+04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56FD57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1.42E+00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E5C155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3.71E+06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DAC450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6.14E-01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4E04EB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2.54E-01</w:t>
            </w:r>
          </w:p>
        </w:tc>
      </w:tr>
      <w:tr w:rsidR="00B07C6D" w:rsidRPr="00B07C6D" w14:paraId="35B19119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8130AF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D97681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480F819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4.84E+05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2BAA45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2.14E+04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D3F352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5.09E-01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CE6348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2.06E+06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67A6E39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3.58E-01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1E33D3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6.42E-03</w:t>
            </w:r>
          </w:p>
        </w:tc>
      </w:tr>
      <w:tr w:rsidR="00B07C6D" w:rsidRPr="00B07C6D" w14:paraId="680FC6F6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818459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F22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633C0E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A7D07C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1.20E+02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99F782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1.88E+01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5D0CEA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4.34E-05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695954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9.55E+01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38C4A6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80F8FE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07C6D" w:rsidRPr="00B07C6D" w14:paraId="5D5D6D3D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4050C0D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503643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E28062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3.22E+01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080789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4.32E+00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B9FB0D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7.00E-05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851175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3.88E+01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F8DF4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9AD15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07C6D" w:rsidRPr="00B07C6D" w14:paraId="305146E6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6434A25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F23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243B92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B22915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-4.35E+03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82F7D3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-1.04E+04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0E39E6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-1.04E+04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74136E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-2.35E+04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BE31E9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-4.19E+04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3188FC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-4.19E+04</w:t>
            </w:r>
          </w:p>
        </w:tc>
      </w:tr>
      <w:tr w:rsidR="00B07C6D" w:rsidRPr="00B07C6D" w14:paraId="054F94BA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919AB77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8D3B9C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D8A5D4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8.75E+02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0288AA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3.45E+03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E5B6B0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1.27E+03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424CC6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1.47E+03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2C2200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6.08E+01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C535E2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6.69E+01</w:t>
            </w:r>
          </w:p>
        </w:tc>
      </w:tr>
      <w:tr w:rsidR="00B07C6D" w:rsidRPr="00B07C6D" w14:paraId="20EEBAD0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9094A8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F24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47D2EA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172AD8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-5.55E+01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778FCF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-5.08E+01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78DB4D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-3.27E+01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260B5B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-5.75E+01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328EE9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-4.69E+01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457373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-4.84E+01</w:t>
            </w:r>
          </w:p>
        </w:tc>
      </w:tr>
      <w:tr w:rsidR="00B07C6D" w:rsidRPr="00B07C6D" w14:paraId="1C22F3C6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0181720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DFFBC9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6F4104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2.56E+00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C225EE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1.93E+00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D9F59D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2.30E+00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547A25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5.03E+00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82AE34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1.97E+00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05D08A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2.21E+00</w:t>
            </w:r>
          </w:p>
        </w:tc>
      </w:tr>
      <w:tr w:rsidR="00B07C6D" w:rsidRPr="00B07C6D" w14:paraId="6EC114C1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3EEB06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lastRenderedPageBreak/>
              <w:t>F25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6F1044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73CFFF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-4.63E+01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A3566C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-3.73E+01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DB3A56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-2.34E+01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FDDF9A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-5.16E+01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1BE3D5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-3.60E+01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A44717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-3.60E+01</w:t>
            </w:r>
          </w:p>
        </w:tc>
      </w:tr>
      <w:tr w:rsidR="00B07C6D" w:rsidRPr="00B07C6D" w14:paraId="44CFFA34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0046110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B06DB3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115430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2.94E+00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7B9F8B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1.62E+00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486E709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1.76E+00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65A0F5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6.59E+00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80BA35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2.54E+00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1856067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2.09E+00</w:t>
            </w:r>
          </w:p>
        </w:tc>
      </w:tr>
      <w:tr w:rsidR="00B07C6D" w:rsidRPr="00B07C6D" w14:paraId="4D7ACF80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9BE6BD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F26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93CE85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0AADAA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-3.97E+01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59217B9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-2.93E+01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0A4E7C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-1.81E+01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15B9EE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-4.78E+01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2EB917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-3.27E+01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238F0C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-3.10E+01</w:t>
            </w:r>
          </w:p>
        </w:tc>
      </w:tr>
      <w:tr w:rsidR="00B07C6D" w:rsidRPr="00B07C6D" w14:paraId="6E100990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B7731F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6C4FA7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DC8AAE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2.85E+00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65212D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1.47E+00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5A9027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1.47E+00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FD16D7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6.17E+00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06087C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5.36E+00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246B81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4.42E+00</w:t>
            </w:r>
          </w:p>
        </w:tc>
      </w:tr>
      <w:tr w:rsidR="00B07C6D" w:rsidRPr="00B07C6D" w14:paraId="5EFB8C42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784BCBA7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F41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ED0BDA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9079BF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1.26E+02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3F7EBD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6.46E+01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920448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4.80E-02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5F2585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3.84E+02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D35001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5523D0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07C6D" w:rsidRPr="00B07C6D" w14:paraId="1799DF96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3409697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FDE1E29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737D5B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1.69E+01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40FEBD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1.34E+01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1D7365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6.57E-02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84CEAB7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1.41E+02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9D56E6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BF881D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B07C6D" w:rsidRPr="00B07C6D" w14:paraId="3F0DD340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523461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F42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545074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435BCC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1.14E+01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C9749A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1.06E+01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2F04F3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2.00E+01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81C1E3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1.99E+01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9BFFC0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534362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8.78E-06</w:t>
            </w:r>
          </w:p>
        </w:tc>
      </w:tr>
      <w:tr w:rsidR="00B07C6D" w:rsidRPr="00B07C6D" w14:paraId="71A49567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06E25B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CAA247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646BA0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8.03E-01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25BB10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6.12E-01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2A3378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3.14E-04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A95215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1.07E-01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62BBE8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739DB7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1.09E-05</w:t>
            </w:r>
          </w:p>
        </w:tc>
      </w:tr>
      <w:tr w:rsidR="00B07C6D" w:rsidRPr="00B07C6D" w14:paraId="004F0E3E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2048D53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F43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3AE7B3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7B9296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2.42E+02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575E7A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9.56E+02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745A57A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3.96E-01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5E9F3B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5.12E+06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3693E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2.70E-04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7D422FC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5.84E-06</w:t>
            </w:r>
          </w:p>
        </w:tc>
      </w:tr>
      <w:tr w:rsidR="00B07C6D" w:rsidRPr="00B07C6D" w14:paraId="75B43219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3E21B3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43A094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18204C5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6.28E+02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3FD9A3B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5.54E+03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312D12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5.02E-01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3EDC29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3.62E+07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4E1DE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1.43E-03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6DCF51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1.24E-05</w:t>
            </w:r>
          </w:p>
        </w:tc>
      </w:tr>
      <w:tr w:rsidR="00B07C6D" w:rsidRPr="00B07C6D" w14:paraId="2C33837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CF2DDB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F44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C31BB2F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AE6C8E7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7.87E+04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2B5FCB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1.64E+05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AABE3AD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1.10E+01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F4A215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3.28E+07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EECB7E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1.17E-01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9019164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7.19E-05</w:t>
            </w:r>
          </w:p>
        </w:tc>
      </w:tr>
      <w:tr w:rsidR="00B07C6D" w:rsidRPr="00B07C6D" w14:paraId="7EAF1A92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4F4759C6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F4BF032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F4AA44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1.19E+05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D8C0F4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2.59E+05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133037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7.92E-01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D17C810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1.12E+08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462E8A1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B07C6D">
              <w:rPr>
                <w:rFonts w:cs="Times New Roman" w:hint="eastAsia"/>
                <w:sz w:val="15"/>
                <w:szCs w:val="15"/>
              </w:rPr>
              <w:t>5.78E-01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8321A8" w14:textId="77777777" w:rsidR="00B07C6D" w:rsidRPr="00B07C6D" w:rsidRDefault="00B07C6D" w:rsidP="00B07C6D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B07C6D">
              <w:rPr>
                <w:rFonts w:cs="Times New Roman" w:hint="eastAsia"/>
                <w:b/>
                <w:bCs/>
                <w:sz w:val="15"/>
                <w:szCs w:val="15"/>
              </w:rPr>
              <w:t>8.77E-05</w:t>
            </w:r>
          </w:p>
        </w:tc>
      </w:tr>
    </w:tbl>
    <w:p w14:paraId="0381189A" w14:textId="50CA28D7" w:rsidR="00A80ECD" w:rsidRDefault="000C6F4C" w:rsidP="000C6F4C">
      <w:pPr>
        <w:pStyle w:val="1"/>
      </w:pPr>
      <w:r w:rsidRPr="000C6F4C">
        <w:t xml:space="preserve">Convergence </w:t>
      </w:r>
      <w:r>
        <w:t>C</w:t>
      </w:r>
      <w:r w:rsidRPr="000C6F4C">
        <w:t>urve (D=100)</w:t>
      </w:r>
    </w:p>
    <w:p w14:paraId="24DA5D80" w14:textId="77777777" w:rsidR="000C6F4C" w:rsidRDefault="000C6F4C" w:rsidP="000C6F4C">
      <w:pPr>
        <w:jc w:val="center"/>
        <w:rPr>
          <w:szCs w:val="24"/>
        </w:rPr>
      </w:pPr>
      <w:r w:rsidRPr="00390F78">
        <w:rPr>
          <w:noProof/>
          <w:szCs w:val="24"/>
          <w:lang w:eastAsia="zh-CN"/>
        </w:rPr>
        <w:drawing>
          <wp:inline distT="0" distB="0" distL="0" distR="0" wp14:anchorId="79306556" wp14:editId="4CCE8D26">
            <wp:extent cx="3052163" cy="24840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F78">
        <w:rPr>
          <w:noProof/>
          <w:szCs w:val="24"/>
          <w:lang w:eastAsia="zh-CN"/>
        </w:rPr>
        <w:drawing>
          <wp:inline distT="0" distB="0" distL="0" distR="0" wp14:anchorId="041035E6" wp14:editId="7C8B7701">
            <wp:extent cx="3052163" cy="2484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CF2A" w14:textId="77777777" w:rsidR="000C6F4C" w:rsidRDefault="000C6F4C" w:rsidP="000C6F4C">
      <w:pPr>
        <w:jc w:val="center"/>
        <w:rPr>
          <w:szCs w:val="24"/>
        </w:rPr>
      </w:pPr>
      <w:r w:rsidRPr="00390F78">
        <w:rPr>
          <w:noProof/>
          <w:szCs w:val="24"/>
          <w:lang w:eastAsia="zh-CN"/>
        </w:rPr>
        <w:drawing>
          <wp:inline distT="0" distB="0" distL="0" distR="0" wp14:anchorId="2BCF7EB6" wp14:editId="5223F82D">
            <wp:extent cx="3052163" cy="24840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F78">
        <w:rPr>
          <w:noProof/>
          <w:szCs w:val="24"/>
          <w:lang w:eastAsia="zh-CN"/>
        </w:rPr>
        <w:drawing>
          <wp:inline distT="0" distB="0" distL="0" distR="0" wp14:anchorId="056B7863" wp14:editId="17B7E717">
            <wp:extent cx="2984472" cy="2484000"/>
            <wp:effectExtent l="0" t="0" r="698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7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6C07" w14:textId="77777777" w:rsidR="000C6F4C" w:rsidRDefault="000C6F4C" w:rsidP="000C6F4C">
      <w:pPr>
        <w:jc w:val="center"/>
        <w:rPr>
          <w:szCs w:val="24"/>
        </w:rPr>
      </w:pPr>
      <w:r w:rsidRPr="00390F78">
        <w:rPr>
          <w:noProof/>
          <w:szCs w:val="24"/>
          <w:lang w:eastAsia="zh-CN"/>
        </w:rPr>
        <w:lastRenderedPageBreak/>
        <w:drawing>
          <wp:inline distT="0" distB="0" distL="0" distR="0" wp14:anchorId="2AEF436A" wp14:editId="0FEF6B89">
            <wp:extent cx="3011837" cy="2484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3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F78">
        <w:rPr>
          <w:noProof/>
          <w:szCs w:val="24"/>
          <w:lang w:eastAsia="zh-CN"/>
        </w:rPr>
        <w:drawing>
          <wp:inline distT="0" distB="0" distL="0" distR="0" wp14:anchorId="0E2161E4" wp14:editId="4B0CD6FE">
            <wp:extent cx="3083847" cy="24840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265B" w14:textId="77777777" w:rsidR="000C6F4C" w:rsidRDefault="000C6F4C" w:rsidP="000C6F4C">
      <w:pPr>
        <w:jc w:val="center"/>
        <w:rPr>
          <w:szCs w:val="24"/>
        </w:rPr>
      </w:pPr>
      <w:r w:rsidRPr="00390F78">
        <w:rPr>
          <w:noProof/>
          <w:szCs w:val="24"/>
          <w:lang w:eastAsia="zh-CN"/>
        </w:rPr>
        <w:drawing>
          <wp:inline distT="0" distB="0" distL="0" distR="0" wp14:anchorId="0A0266BD" wp14:editId="27FE77F3">
            <wp:extent cx="3083847" cy="24840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0F78">
        <w:rPr>
          <w:noProof/>
          <w:szCs w:val="24"/>
          <w:lang w:eastAsia="zh-CN"/>
        </w:rPr>
        <w:drawing>
          <wp:inline distT="0" distB="0" distL="0" distR="0" wp14:anchorId="4B41120F" wp14:editId="4CFA661F">
            <wp:extent cx="3083847" cy="248400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346C" w14:textId="77777777" w:rsidR="000C6F4C" w:rsidRDefault="000C6F4C" w:rsidP="000C6F4C">
      <w:pPr>
        <w:jc w:val="center"/>
        <w:rPr>
          <w:szCs w:val="24"/>
        </w:rPr>
      </w:pPr>
    </w:p>
    <w:p w14:paraId="7771D205" w14:textId="77777777" w:rsidR="000C6F4C" w:rsidRDefault="000C6F4C" w:rsidP="000C6F4C">
      <w:pPr>
        <w:jc w:val="center"/>
        <w:rPr>
          <w:szCs w:val="24"/>
        </w:rPr>
      </w:pPr>
      <w:r w:rsidRPr="00991310">
        <w:rPr>
          <w:noProof/>
          <w:szCs w:val="24"/>
          <w:lang w:eastAsia="zh-CN"/>
        </w:rPr>
        <w:drawing>
          <wp:inline distT="0" distB="0" distL="0" distR="0" wp14:anchorId="3BFB9BEF" wp14:editId="0E2A8BC8">
            <wp:extent cx="3052164" cy="24840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4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310">
        <w:rPr>
          <w:noProof/>
          <w:szCs w:val="24"/>
          <w:lang w:eastAsia="zh-CN"/>
        </w:rPr>
        <w:drawing>
          <wp:inline distT="0" distB="0" distL="0" distR="0" wp14:anchorId="33EF01B9" wp14:editId="59F6830A">
            <wp:extent cx="3052164" cy="2484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4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1242" w14:textId="77777777" w:rsidR="000C6F4C" w:rsidRDefault="000C6F4C" w:rsidP="000C6F4C">
      <w:pPr>
        <w:jc w:val="center"/>
        <w:rPr>
          <w:szCs w:val="24"/>
        </w:rPr>
      </w:pPr>
      <w:r w:rsidRPr="00344578">
        <w:rPr>
          <w:noProof/>
          <w:szCs w:val="24"/>
          <w:lang w:eastAsia="zh-CN"/>
        </w:rPr>
        <w:lastRenderedPageBreak/>
        <w:drawing>
          <wp:inline distT="0" distB="0" distL="0" distR="0" wp14:anchorId="785EC9E4" wp14:editId="4E2A9B8B">
            <wp:extent cx="3052164" cy="24840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4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4578">
        <w:rPr>
          <w:noProof/>
          <w:szCs w:val="24"/>
          <w:lang w:eastAsia="zh-CN"/>
        </w:rPr>
        <w:drawing>
          <wp:inline distT="0" distB="0" distL="0" distR="0" wp14:anchorId="6CD41223" wp14:editId="3C08732E">
            <wp:extent cx="3052164" cy="2484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4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8BD8" w14:textId="63FE6297" w:rsidR="00A80ECD" w:rsidRDefault="00C55D6E" w:rsidP="00C55D6E">
      <w:pPr>
        <w:pStyle w:val="1"/>
      </w:pPr>
      <w:r w:rsidRPr="00C55D6E">
        <w:t xml:space="preserve">Statistics </w:t>
      </w:r>
      <w:r>
        <w:t>R</w:t>
      </w:r>
      <w:r w:rsidRPr="00C55D6E">
        <w:t>esults (D=500)</w:t>
      </w:r>
    </w:p>
    <w:tbl>
      <w:tblPr>
        <w:tblW w:w="10220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200"/>
        <w:gridCol w:w="940"/>
        <w:gridCol w:w="1340"/>
        <w:gridCol w:w="1340"/>
        <w:gridCol w:w="1340"/>
        <w:gridCol w:w="1340"/>
        <w:gridCol w:w="1360"/>
        <w:gridCol w:w="1360"/>
      </w:tblGrid>
      <w:tr w:rsidR="00592E9A" w:rsidRPr="00592E9A" w14:paraId="0E5FA59C" w14:textId="77777777" w:rsidTr="004D0831">
        <w:trPr>
          <w:trHeight w:val="330"/>
        </w:trPr>
        <w:tc>
          <w:tcPr>
            <w:tcW w:w="120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6D97CF0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Function</w:t>
            </w:r>
          </w:p>
        </w:tc>
        <w:tc>
          <w:tcPr>
            <w:tcW w:w="9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09B008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Metric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570A9E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AEFA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E33528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WSO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1F284D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STOA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FDF575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SSA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6259A2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ROA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B97172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PROA</w:t>
            </w:r>
          </w:p>
        </w:tc>
      </w:tr>
      <w:tr w:rsidR="00592E9A" w:rsidRPr="00592E9A" w14:paraId="30799E96" w14:textId="77777777" w:rsidTr="004D0831">
        <w:trPr>
          <w:trHeight w:val="330"/>
        </w:trPr>
        <w:tc>
          <w:tcPr>
            <w:tcW w:w="1200" w:type="dxa"/>
            <w:vMerge w:val="restart"/>
            <w:tcBorders>
              <w:top w:val="single" w:sz="6" w:space="0" w:color="auto"/>
            </w:tcBorders>
            <w:shd w:val="clear" w:color="auto" w:fill="auto"/>
            <w:vAlign w:val="center"/>
            <w:hideMark/>
          </w:tcPr>
          <w:p w14:paraId="066109D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F15</w:t>
            </w:r>
          </w:p>
        </w:tc>
        <w:tc>
          <w:tcPr>
            <w:tcW w:w="9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3C46C54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17CB4D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8.04E+05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831C21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5.77E+05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7F0CCF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6.71E+05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BF4184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6.72E+06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E54B2B0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1.48E-06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257E1A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4.47E-03</w:t>
            </w:r>
          </w:p>
        </w:tc>
      </w:tr>
      <w:tr w:rsidR="00592E9A" w:rsidRPr="00592E9A" w14:paraId="6530C628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44C5BA5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08A208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E0F9A9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3.04E+05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7AB475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1.93E+05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0DC810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2.58E+05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64F2B7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1.07E+06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64304A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6.85E-06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415D8F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1.16E-02</w:t>
            </w:r>
          </w:p>
        </w:tc>
      </w:tr>
      <w:tr w:rsidR="00592E9A" w:rsidRPr="00592E9A" w14:paraId="363F8CD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B2ECB3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F16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D37D3C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1C4535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4.94E+07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3BEB0C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2.03E+07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590E9F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2.04E+04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36D2FA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7.24E+09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ECA01F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1.32E+02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6BA5AF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2.61E-01</w:t>
            </w:r>
          </w:p>
        </w:tc>
      </w:tr>
      <w:tr w:rsidR="00592E9A" w:rsidRPr="00592E9A" w14:paraId="2FF41986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F0B044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4AFC80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69A4D4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7.66E+06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8944DC0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4.27E+06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C77A33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1.87E+04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4BDD82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2.29E+08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21A92E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1.96E+02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082AB5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3.29E-01</w:t>
            </w:r>
          </w:p>
        </w:tc>
      </w:tr>
      <w:tr w:rsidR="00592E9A" w:rsidRPr="00592E9A" w14:paraId="6FFFC88A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4283F94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F17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BFE143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D5A127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4.59E+07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383379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2.42E+06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BF7BBC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2.74E+03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9EC603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8.77E+08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C3324E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8.16E-01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11B510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3.37E-01</w:t>
            </w:r>
          </w:p>
        </w:tc>
      </w:tr>
      <w:tr w:rsidR="00592E9A" w:rsidRPr="00592E9A" w14:paraId="44363BBD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42BD37E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016E77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9BBC4A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4.95E+06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37452D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6.15E+05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09B254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2.05E+03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AF2C620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3.49E+07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EA79A94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3.20E-01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EE221C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1.81E-01</w:t>
            </w:r>
          </w:p>
        </w:tc>
      </w:tr>
      <w:tr w:rsidR="00592E9A" w:rsidRPr="00592E9A" w14:paraId="3B6F0906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6F9E8BE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F22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06A6A1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D741B4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1.54E+03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A46DAA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1.71E+02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B3F996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2.72E-02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1EBEE1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3.98E+03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31A9A24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E98151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592E9A" w:rsidRPr="00592E9A" w14:paraId="489C6F05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2DB9FEF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3768CF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60AADA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1.08E+02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2B4DC4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1.71E+01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F7345E4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2.53E-02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44D1B3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1.02E+02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D19C93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1496B0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592E9A" w:rsidRPr="00592E9A" w14:paraId="15EE39DC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345BED7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F23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5B2594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617F19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-1.02E+04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F9B8D1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-1.90E+04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D815CE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-2.37E+04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6D64C8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-6.52E+04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641E65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-2.09E+05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2EDD5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-2.09E+05</w:t>
            </w:r>
          </w:p>
        </w:tc>
      </w:tr>
      <w:tr w:rsidR="00592E9A" w:rsidRPr="00592E9A" w14:paraId="3854FC5C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F2E6C1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2F5668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B6C120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1.76E+03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BFD6CF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7.84E+03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44A1D7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3.30E+03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A59410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4.57E+03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D21CCB0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3.92E+01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4B67FE4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3.37E+01</w:t>
            </w:r>
          </w:p>
        </w:tc>
      </w:tr>
      <w:tr w:rsidR="00592E9A" w:rsidRPr="00592E9A" w14:paraId="3EDBFA6D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F62278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F24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393DC5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A7884B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-1.98E+02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C893B0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-2.11E+02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7AA326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-1.37E+02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75BFEA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-1.76E+02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F45C5F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-2.08E+02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2C807B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-2.11E+02</w:t>
            </w:r>
          </w:p>
        </w:tc>
      </w:tr>
      <w:tr w:rsidR="00592E9A" w:rsidRPr="00592E9A" w14:paraId="06742D8E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822FB5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11221D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FA8DCA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7.26E+00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C26625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3.00E+00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798665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3.93E+00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C9A3E24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1.53E+01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44EC98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3.50E+00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D97751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3.61E+00</w:t>
            </w:r>
          </w:p>
        </w:tc>
      </w:tr>
      <w:tr w:rsidR="00592E9A" w:rsidRPr="00592E9A" w14:paraId="28BA9E86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3204628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F25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D44828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850325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-1.50E+02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7A7D73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-1.45E+02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CF77DC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-9.42E+01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DA1AC6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-1.45E+02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E6025E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-1.54E+02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99B5FE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-1.49E+02</w:t>
            </w:r>
          </w:p>
        </w:tc>
      </w:tr>
      <w:tr w:rsidR="00592E9A" w:rsidRPr="00592E9A" w14:paraId="68E464F8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A60355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7EB79C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FAC07C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5.88E+00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5B375E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2.69E+00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0BFB8A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3.44E+00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61B90F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1.79E+01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A94694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1.70E+01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A96DE8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1.15E+01</w:t>
            </w:r>
          </w:p>
        </w:tc>
      </w:tr>
      <w:tr w:rsidR="00592E9A" w:rsidRPr="00592E9A" w14:paraId="27486A19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D025C3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F26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E98161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B959E4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-1.21E+02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5E686F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-1.11E+02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7D4F59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-7.00E+01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FDE9AB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-1.07E+02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E237C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-1.25E+02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683545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-1.16E+02</w:t>
            </w:r>
          </w:p>
        </w:tc>
      </w:tr>
      <w:tr w:rsidR="00592E9A" w:rsidRPr="00592E9A" w14:paraId="4B03A641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201B13B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9D0ADD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5A936A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5.67E+00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7A30EB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2.64E+00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57979F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2.70E+00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0481A7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2.04E+01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92C5A7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2.52E+01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5975E2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1.93E+01</w:t>
            </w:r>
          </w:p>
        </w:tc>
      </w:tr>
      <w:tr w:rsidR="00592E9A" w:rsidRPr="00592E9A" w14:paraId="6C6A97B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660DEC5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F41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F30D8E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FFE66E4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1.82E+03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DBE298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6.01E+02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34BB45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2.94E-01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A529CD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1.39E+04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E589EA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8CB5AE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592E9A" w:rsidRPr="00592E9A" w14:paraId="172FD730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504B6534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776635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3CEE11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6.10E+01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29D33C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5.11E+01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3D9052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2.04E-01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7A7A68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2.70E+02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5AC4F1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E636BEB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592E9A" w:rsidRPr="00592E9A" w14:paraId="35D4BFA0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15F047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F42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553BDDC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4B878E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1.32E+01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404278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1.23E+01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E6DB45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2.00E+01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1AB89C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2.00E+01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CD2596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2.00E-08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CBCE61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1.41E-05</w:t>
            </w:r>
          </w:p>
        </w:tc>
      </w:tr>
      <w:tr w:rsidR="00592E9A" w:rsidRPr="00592E9A" w14:paraId="4EC9068A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DC835D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4C6555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7C4DB74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2.94E-01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623936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3.77E-01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DD9F0D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5.91E-05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CF8501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1.43E-04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D24D40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1.41E-07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8E7C6F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2.04E-05</w:t>
            </w:r>
          </w:p>
        </w:tc>
      </w:tr>
      <w:tr w:rsidR="00592E9A" w:rsidRPr="00592E9A" w14:paraId="0A86E4FD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10CABE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F43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E2CB47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413D50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2.75E+05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7E0564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2.13E+05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45B528A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5.12E+00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E7A430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8.25E+09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6B88D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1.18E-04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F6E6E3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5.00E-06</w:t>
            </w:r>
          </w:p>
        </w:tc>
      </w:tr>
      <w:tr w:rsidR="00592E9A" w:rsidRPr="00592E9A" w14:paraId="2B42B806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40B697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4D9025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43BD23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2.63E+05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5FB951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2.15E+05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F94684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4.48E+00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B71577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6.39E+08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6354AB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3.04E-04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581450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1.06E-05</w:t>
            </w:r>
          </w:p>
        </w:tc>
      </w:tr>
      <w:tr w:rsidR="00592E9A" w:rsidRPr="00592E9A" w14:paraId="4C07869B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399A8FC7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F44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98A97B6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4EB19D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8.40E+06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A4AA57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4.99E+06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CBAC30F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3.83E+02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3DA07D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1.51E+10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E6AB005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2.98E-01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DEF9A8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5.35E-04</w:t>
            </w:r>
          </w:p>
        </w:tc>
      </w:tr>
      <w:tr w:rsidR="00592E9A" w:rsidRPr="00592E9A" w14:paraId="0B6E7321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57C3BB2E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AF0A982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DA392E1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3.12E+06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746937D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3.17E+06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994DC69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2.87E+02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ED84BE3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9.20E+08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AE40F98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592E9A">
              <w:rPr>
                <w:rFonts w:cs="Times New Roman" w:hint="eastAsia"/>
                <w:sz w:val="15"/>
                <w:szCs w:val="15"/>
              </w:rPr>
              <w:t>7.00E-01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A3702AC" w14:textId="77777777" w:rsidR="00592E9A" w:rsidRPr="00592E9A" w:rsidRDefault="00592E9A" w:rsidP="00592E9A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592E9A">
              <w:rPr>
                <w:rFonts w:cs="Times New Roman" w:hint="eastAsia"/>
                <w:b/>
                <w:bCs/>
                <w:sz w:val="15"/>
                <w:szCs w:val="15"/>
              </w:rPr>
              <w:t>1.05E-03</w:t>
            </w:r>
          </w:p>
        </w:tc>
      </w:tr>
    </w:tbl>
    <w:p w14:paraId="2DA1D28F" w14:textId="7C6C3BA3" w:rsidR="00A80ECD" w:rsidRDefault="000E050C" w:rsidP="000E050C">
      <w:pPr>
        <w:pStyle w:val="1"/>
      </w:pPr>
      <w:r w:rsidRPr="000E050C">
        <w:lastRenderedPageBreak/>
        <w:t xml:space="preserve">Convergence </w:t>
      </w:r>
      <w:r>
        <w:t>C</w:t>
      </w:r>
      <w:r w:rsidRPr="000E050C">
        <w:t>urve (D=500)</w:t>
      </w:r>
    </w:p>
    <w:p w14:paraId="0A1C5425" w14:textId="77777777" w:rsidR="000E050C" w:rsidRDefault="000E050C" w:rsidP="000E050C">
      <w:pPr>
        <w:jc w:val="center"/>
        <w:rPr>
          <w:szCs w:val="24"/>
        </w:rPr>
      </w:pPr>
      <w:r w:rsidRPr="0063012A">
        <w:rPr>
          <w:noProof/>
          <w:szCs w:val="24"/>
          <w:lang w:eastAsia="zh-CN"/>
        </w:rPr>
        <w:drawing>
          <wp:inline distT="0" distB="0" distL="0" distR="0" wp14:anchorId="4A1643FD" wp14:editId="267597FA">
            <wp:extent cx="2984472" cy="2484000"/>
            <wp:effectExtent l="0" t="0" r="698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7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2A">
        <w:rPr>
          <w:noProof/>
          <w:szCs w:val="24"/>
          <w:lang w:eastAsia="zh-CN"/>
        </w:rPr>
        <w:drawing>
          <wp:inline distT="0" distB="0" distL="0" distR="0" wp14:anchorId="1D9AC822" wp14:editId="3621544C">
            <wp:extent cx="2984472" cy="2484000"/>
            <wp:effectExtent l="0" t="0" r="698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7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C456" w14:textId="77777777" w:rsidR="000E050C" w:rsidRDefault="000E050C" w:rsidP="000E050C">
      <w:pPr>
        <w:jc w:val="center"/>
        <w:rPr>
          <w:szCs w:val="24"/>
        </w:rPr>
      </w:pPr>
      <w:r w:rsidRPr="0063012A">
        <w:rPr>
          <w:noProof/>
          <w:szCs w:val="24"/>
          <w:lang w:eastAsia="zh-CN"/>
        </w:rPr>
        <w:drawing>
          <wp:inline distT="0" distB="0" distL="0" distR="0" wp14:anchorId="5075E361" wp14:editId="18D5E457">
            <wp:extent cx="3052163" cy="2484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2A">
        <w:rPr>
          <w:noProof/>
          <w:szCs w:val="24"/>
          <w:lang w:eastAsia="zh-CN"/>
        </w:rPr>
        <w:drawing>
          <wp:inline distT="0" distB="0" distL="0" distR="0" wp14:anchorId="153755D2" wp14:editId="14AC52BD">
            <wp:extent cx="2984472" cy="2484000"/>
            <wp:effectExtent l="0" t="0" r="698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7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2096" w14:textId="77777777" w:rsidR="000E050C" w:rsidRDefault="000E050C" w:rsidP="000E050C">
      <w:pPr>
        <w:jc w:val="center"/>
        <w:rPr>
          <w:szCs w:val="24"/>
        </w:rPr>
      </w:pPr>
      <w:r w:rsidRPr="0063012A">
        <w:rPr>
          <w:noProof/>
          <w:szCs w:val="24"/>
          <w:lang w:eastAsia="zh-CN"/>
        </w:rPr>
        <w:drawing>
          <wp:inline distT="0" distB="0" distL="0" distR="0" wp14:anchorId="79A76062" wp14:editId="516ED973">
            <wp:extent cx="3083847" cy="24840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12A">
        <w:rPr>
          <w:noProof/>
          <w:szCs w:val="24"/>
          <w:lang w:eastAsia="zh-CN"/>
        </w:rPr>
        <w:drawing>
          <wp:inline distT="0" distB="0" distL="0" distR="0" wp14:anchorId="46B26141" wp14:editId="33779C5D">
            <wp:extent cx="3083847" cy="248400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F262" w14:textId="77777777" w:rsidR="000E050C" w:rsidRDefault="000E050C" w:rsidP="000E050C">
      <w:pPr>
        <w:jc w:val="center"/>
        <w:rPr>
          <w:szCs w:val="24"/>
        </w:rPr>
      </w:pPr>
      <w:r w:rsidRPr="008F766E">
        <w:rPr>
          <w:noProof/>
          <w:szCs w:val="24"/>
          <w:lang w:eastAsia="zh-CN"/>
        </w:rPr>
        <w:lastRenderedPageBreak/>
        <w:drawing>
          <wp:inline distT="0" distB="0" distL="0" distR="0" wp14:anchorId="60C4082A" wp14:editId="620AD687">
            <wp:extent cx="3083847" cy="248400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47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66E">
        <w:rPr>
          <w:noProof/>
          <w:szCs w:val="24"/>
          <w:lang w:eastAsia="zh-CN"/>
        </w:rPr>
        <w:drawing>
          <wp:inline distT="0" distB="0" distL="0" distR="0" wp14:anchorId="7446EA66" wp14:editId="4379A76A">
            <wp:extent cx="3011836" cy="24840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3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75E9" w14:textId="77777777" w:rsidR="000E050C" w:rsidRDefault="000E050C" w:rsidP="000E050C">
      <w:pPr>
        <w:jc w:val="center"/>
        <w:rPr>
          <w:szCs w:val="24"/>
        </w:rPr>
      </w:pPr>
      <w:r w:rsidRPr="008F766E">
        <w:rPr>
          <w:noProof/>
          <w:szCs w:val="24"/>
          <w:lang w:eastAsia="zh-CN"/>
        </w:rPr>
        <w:drawing>
          <wp:inline distT="0" distB="0" distL="0" distR="0" wp14:anchorId="60E87413" wp14:editId="7FEA7F06">
            <wp:extent cx="3052164" cy="24840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4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66E">
        <w:rPr>
          <w:noProof/>
          <w:szCs w:val="24"/>
          <w:lang w:eastAsia="zh-CN"/>
        </w:rPr>
        <w:drawing>
          <wp:inline distT="0" distB="0" distL="0" distR="0" wp14:anchorId="04F7229F" wp14:editId="2E6F80FF">
            <wp:extent cx="3052164" cy="24840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64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6375" w14:textId="77777777" w:rsidR="000E050C" w:rsidRDefault="000E050C" w:rsidP="000E050C">
      <w:pPr>
        <w:jc w:val="center"/>
        <w:rPr>
          <w:szCs w:val="24"/>
        </w:rPr>
      </w:pPr>
      <w:r w:rsidRPr="00B6083D">
        <w:rPr>
          <w:rFonts w:hint="eastAsia"/>
          <w:noProof/>
          <w:szCs w:val="24"/>
          <w:lang w:eastAsia="zh-CN"/>
        </w:rPr>
        <w:drawing>
          <wp:inline distT="0" distB="0" distL="0" distR="0" wp14:anchorId="1B2F96D8" wp14:editId="132FCF14">
            <wp:extent cx="2984472" cy="2484000"/>
            <wp:effectExtent l="0" t="0" r="698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7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83D">
        <w:rPr>
          <w:rFonts w:hint="eastAsia"/>
          <w:noProof/>
          <w:szCs w:val="24"/>
          <w:lang w:eastAsia="zh-CN"/>
        </w:rPr>
        <w:drawing>
          <wp:inline distT="0" distB="0" distL="0" distR="0" wp14:anchorId="11059382" wp14:editId="43CC5C2E">
            <wp:extent cx="3088169" cy="24840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69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5F1D" w14:textId="79401FB7" w:rsidR="00A80ECD" w:rsidRDefault="00762F6B" w:rsidP="00762F6B">
      <w:pPr>
        <w:pStyle w:val="1"/>
      </w:pPr>
      <w:r w:rsidRPr="00762F6B">
        <w:t xml:space="preserve">Statistics </w:t>
      </w:r>
      <w:r>
        <w:t>R</w:t>
      </w:r>
      <w:r w:rsidRPr="00762F6B">
        <w:t>esults (D=1000)</w:t>
      </w:r>
    </w:p>
    <w:tbl>
      <w:tblPr>
        <w:tblW w:w="10220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200"/>
        <w:gridCol w:w="940"/>
        <w:gridCol w:w="1340"/>
        <w:gridCol w:w="1340"/>
        <w:gridCol w:w="1340"/>
        <w:gridCol w:w="1340"/>
        <w:gridCol w:w="1360"/>
        <w:gridCol w:w="1360"/>
      </w:tblGrid>
      <w:tr w:rsidR="00762F6B" w:rsidRPr="00762F6B" w14:paraId="71FBC377" w14:textId="77777777" w:rsidTr="004D0831">
        <w:trPr>
          <w:trHeight w:val="330"/>
        </w:trPr>
        <w:tc>
          <w:tcPr>
            <w:tcW w:w="120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A0BBB7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lastRenderedPageBreak/>
              <w:t>Function</w:t>
            </w:r>
          </w:p>
        </w:tc>
        <w:tc>
          <w:tcPr>
            <w:tcW w:w="9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F2459D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Metric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0977D2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AEFA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EA7FD4F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WSO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DAD7A8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STOA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3420A5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SSA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793BD7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ROA</w:t>
            </w:r>
          </w:p>
        </w:tc>
        <w:tc>
          <w:tcPr>
            <w:tcW w:w="1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9D9576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PROA</w:t>
            </w:r>
          </w:p>
        </w:tc>
      </w:tr>
      <w:tr w:rsidR="00762F6B" w:rsidRPr="00762F6B" w14:paraId="11491214" w14:textId="77777777" w:rsidTr="004D0831">
        <w:trPr>
          <w:trHeight w:val="330"/>
        </w:trPr>
        <w:tc>
          <w:tcPr>
            <w:tcW w:w="1200" w:type="dxa"/>
            <w:vMerge w:val="restart"/>
            <w:tcBorders>
              <w:top w:val="single" w:sz="6" w:space="0" w:color="auto"/>
            </w:tcBorders>
            <w:shd w:val="clear" w:color="auto" w:fill="auto"/>
            <w:vAlign w:val="center"/>
            <w:hideMark/>
          </w:tcPr>
          <w:p w14:paraId="6286A86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F15</w:t>
            </w:r>
          </w:p>
        </w:tc>
        <w:tc>
          <w:tcPr>
            <w:tcW w:w="9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2F6B70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DD96CC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4.26E+06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92FD0B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2.19E+06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A66A099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3.17E+06</w:t>
            </w:r>
          </w:p>
        </w:tc>
        <w:tc>
          <w:tcPr>
            <w:tcW w:w="134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E2BD63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2.56E+07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2C4C9A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1.92E-03</w:t>
            </w:r>
          </w:p>
        </w:tc>
        <w:tc>
          <w:tcPr>
            <w:tcW w:w="1360" w:type="dxa"/>
            <w:tcBorders>
              <w:top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278D9D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2.49E-01</w:t>
            </w:r>
          </w:p>
        </w:tc>
      </w:tr>
      <w:tr w:rsidR="00762F6B" w:rsidRPr="00762F6B" w14:paraId="112E25A1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B47330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57C678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09BBE4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2.39E+06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1DF20F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6.69E+05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7FFF9D9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1.02E+06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220CAA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3.78E+06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F0C4EA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1.23E-02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633180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7.34E-01</w:t>
            </w:r>
          </w:p>
        </w:tc>
      </w:tr>
      <w:tr w:rsidR="00762F6B" w:rsidRPr="00762F6B" w14:paraId="65E590A4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32665DD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F16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C2ADE7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3A5618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8.39E+07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A9A8FB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5.33E+07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6894BD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3.09E+05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C2FF69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1.50E+10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714A7A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1.82E+02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E70512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6.81E-01</w:t>
            </w:r>
          </w:p>
        </w:tc>
      </w:tr>
      <w:tr w:rsidR="00762F6B" w:rsidRPr="00762F6B" w14:paraId="4632A41E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2EAD73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64E570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66E8F4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8.79E+06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A7B4C84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1.06E+07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73346D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4.38E+05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53236C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2.93E+08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26BFD1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3.35E+02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3D9D0F9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1.09E+00</w:t>
            </w:r>
          </w:p>
        </w:tc>
      </w:tr>
      <w:tr w:rsidR="00762F6B" w:rsidRPr="00762F6B" w14:paraId="439FFF10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FCEED9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F17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07C7EE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31D831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4.24E+07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E39F58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1.30E+07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08CE10F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8.78E+04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7A2CBF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3.63E+09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B76F86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9.07E-01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E245A1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4.89E-01</w:t>
            </w:r>
          </w:p>
        </w:tc>
      </w:tr>
      <w:tr w:rsidR="00762F6B" w:rsidRPr="00762F6B" w14:paraId="57821F7D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C08EE3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DA69E6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C18802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3.96E+06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2F9601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2.49E+06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3E81904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8.20E+04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A146CF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1.01E+08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CA45D2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2.27E-01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8956CF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2.91E-01</w:t>
            </w:r>
          </w:p>
        </w:tc>
      </w:tr>
      <w:tr w:rsidR="00762F6B" w:rsidRPr="00762F6B" w14:paraId="016D9A87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35FEDD7F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F22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D8417DF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F948B79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2.66E+03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0B7630C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3.92E+02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65F7EC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1.47E-01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88F73B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8.21E+03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256B15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2DCF34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762F6B" w:rsidRPr="00762F6B" w14:paraId="087B7A0E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4CDEC3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AEB8BD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95F98B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1.20E+02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372320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3.76E+01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EF6A51C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1.08E-01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729308F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1.48E+02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238D4DC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94ADFE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762F6B" w:rsidRPr="00762F6B" w14:paraId="612BF059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04063139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F23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C9B0BC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31FDAB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-1.42E+04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816570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-2.30E+04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C166CE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-3.46E+04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35BE7C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-9.54E+04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7D88B3F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-4.19E+05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962DFA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-4.19E+05</w:t>
            </w:r>
          </w:p>
        </w:tc>
      </w:tr>
      <w:tr w:rsidR="00762F6B" w:rsidRPr="00762F6B" w14:paraId="085AE4A4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DB073F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255D2784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1C1BEB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2.46E+03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0BDF1BC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8.43E+03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1EF73D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4.21E+03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A3B047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5.96E+03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52642D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8.32E+02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7E0063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1.98E+02</w:t>
            </w:r>
          </w:p>
        </w:tc>
      </w:tr>
      <w:tr w:rsidR="00762F6B" w:rsidRPr="00762F6B" w14:paraId="7454D658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220222B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F24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6F9EC9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CF551B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-3.53E+02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A4CA78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-4.03E+02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9C4D6E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-2.65E+02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F75B12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-2.85E+02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11A702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-4.06E+02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E4D3E1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-4.09E+02</w:t>
            </w:r>
          </w:p>
        </w:tc>
      </w:tr>
      <w:tr w:rsidR="00762F6B" w:rsidRPr="00762F6B" w14:paraId="0B6C6F80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5AFD8E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620847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886706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1.01E+01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89392B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3.78E+00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07021C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6.46E+00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8CD1BC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1.58E+01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FAF492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5.73E+00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2964F4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4.60E+00</w:t>
            </w:r>
          </w:p>
        </w:tc>
      </w:tr>
      <w:tr w:rsidR="00762F6B" w:rsidRPr="00762F6B" w14:paraId="5760121D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9FE3C2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F25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957201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E766CA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-2.58E+02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033A7F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-2.76E+02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8BEE839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-1.78E+02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EDFAF7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-2.22E+02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65B637C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-2.83E+02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04849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-2.80E+02</w:t>
            </w:r>
          </w:p>
        </w:tc>
      </w:tr>
      <w:tr w:rsidR="00762F6B" w:rsidRPr="00762F6B" w14:paraId="32925D5E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BA3BA4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732E042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762BF4F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9.76E+00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25223E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3.45E+00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4370A9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4.84E+00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E9EF264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2.06E+01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2C5B97F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1.83E+01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66A2ECF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1.20E+01</w:t>
            </w:r>
          </w:p>
        </w:tc>
      </w:tr>
      <w:tr w:rsidR="00762F6B" w:rsidRPr="00762F6B" w14:paraId="3E2E9555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3414B26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F26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90C9EF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43B2E2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-2.10E+02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D65EEB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-2.05E+02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A8317C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-1.31E+02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234037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-1.79E+02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0759B5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-2.23E+02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AD5FBE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-2.19E+02</w:t>
            </w:r>
          </w:p>
        </w:tc>
      </w:tr>
      <w:tr w:rsidR="00762F6B" w:rsidRPr="00762F6B" w14:paraId="7D1345F4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1C23A1D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E04854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E79DC4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8.59E+00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40416F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3.23E+00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BF2AC2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3.89E+00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7C3D9A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2.33E+01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F824C44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4.42E+01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4B489B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3.85E+01</w:t>
            </w:r>
          </w:p>
        </w:tc>
      </w:tr>
      <w:tr w:rsidR="00762F6B" w:rsidRPr="00762F6B" w14:paraId="5E673060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676FAF1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F41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429D764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DCE4E1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8.15E+03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E9798B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1.32E+03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8CA405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8.81E-01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213AC6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2.83E+04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7CA31C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2E38B6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762F6B" w:rsidRPr="00762F6B" w14:paraId="76AC453E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37B7C3C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FDF125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BCEA9E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1.42E+02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25811A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1.48E+02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7A90EC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4.75E-01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BA7BD9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4.13E+02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D21C5B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3A9DDB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0.00E+00</w:t>
            </w:r>
          </w:p>
        </w:tc>
      </w:tr>
      <w:tr w:rsidR="00762F6B" w:rsidRPr="00762F6B" w14:paraId="1A69833B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49E9547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F42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759ECF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FE3844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1.32E+01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655C65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1.27E+01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3A70D3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2.00E+01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AB3ACE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2.00E+01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9FC3E2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2.00E-08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E864A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9.42E-06</w:t>
            </w:r>
          </w:p>
        </w:tc>
      </w:tr>
      <w:tr w:rsidR="00762F6B" w:rsidRPr="00762F6B" w14:paraId="4ED15B55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5CDC22E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043317A4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71E9265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1.53E-01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AE2FFC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3.22E-01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17BACB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3.28E-05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09DDB7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7.07E-05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2FA6A0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1.41E-07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BC1A484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1.65E-05</w:t>
            </w:r>
          </w:p>
        </w:tc>
      </w:tr>
      <w:tr w:rsidR="00762F6B" w:rsidRPr="00762F6B" w14:paraId="6A592AD9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50A99DA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F43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610E37C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0F3D627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1.14E+06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56B624C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1.13E+06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3A6C61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3.13E+02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0094673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1.75E+10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EE0A689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1.01E-04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7B6199E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2.16E-06</w:t>
            </w:r>
          </w:p>
        </w:tc>
      </w:tr>
      <w:tr w:rsidR="00762F6B" w:rsidRPr="00762F6B" w14:paraId="0804125A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79CDA610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6168AED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08087834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6.52E+05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47F80D4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1.30E+06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12231579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2.10E+03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6FB75E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6.93E+08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7E732E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1.83E-04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B9897C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3.84E-06</w:t>
            </w:r>
          </w:p>
        </w:tc>
      </w:tr>
      <w:tr w:rsidR="00762F6B" w:rsidRPr="00762F6B" w14:paraId="2B514B55" w14:textId="77777777" w:rsidTr="004D0831">
        <w:trPr>
          <w:trHeight w:val="330"/>
        </w:trPr>
        <w:tc>
          <w:tcPr>
            <w:tcW w:w="1200" w:type="dxa"/>
            <w:vMerge w:val="restart"/>
            <w:shd w:val="clear" w:color="auto" w:fill="auto"/>
            <w:vAlign w:val="center"/>
            <w:hideMark/>
          </w:tcPr>
          <w:p w14:paraId="1F40C4B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F44</w:t>
            </w: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12C8496D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Mean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28B5880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2.42E+07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72F6B0C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1.65E+07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512A9FA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2.72E+03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6B3B798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3.18E+10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63B2CC5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2.18E-01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5D554552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9.81E-04</w:t>
            </w:r>
          </w:p>
        </w:tc>
      </w:tr>
      <w:tr w:rsidR="00762F6B" w:rsidRPr="00762F6B" w14:paraId="10AB0C2C" w14:textId="77777777" w:rsidTr="004D0831">
        <w:trPr>
          <w:trHeight w:val="330"/>
        </w:trPr>
        <w:tc>
          <w:tcPr>
            <w:tcW w:w="1200" w:type="dxa"/>
            <w:vMerge/>
            <w:vAlign w:val="center"/>
            <w:hideMark/>
          </w:tcPr>
          <w:p w14:paraId="68C3CEF9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</w:p>
        </w:tc>
        <w:tc>
          <w:tcPr>
            <w:tcW w:w="940" w:type="dxa"/>
            <w:shd w:val="clear" w:color="auto" w:fill="auto"/>
            <w:noWrap/>
            <w:vAlign w:val="center"/>
            <w:hideMark/>
          </w:tcPr>
          <w:p w14:paraId="3AE81128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Std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3E6F82E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4.93E+06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ECBF5F1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5.46E+06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71A71ADB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2.52E+03</w:t>
            </w:r>
          </w:p>
        </w:tc>
        <w:tc>
          <w:tcPr>
            <w:tcW w:w="1340" w:type="dxa"/>
            <w:shd w:val="clear" w:color="auto" w:fill="auto"/>
            <w:noWrap/>
            <w:vAlign w:val="center"/>
            <w:hideMark/>
          </w:tcPr>
          <w:p w14:paraId="32BE2A9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1.32E+09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4748D0A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sz w:val="15"/>
                <w:szCs w:val="15"/>
              </w:rPr>
            </w:pPr>
            <w:r w:rsidRPr="00762F6B">
              <w:rPr>
                <w:rFonts w:cs="Times New Roman" w:hint="eastAsia"/>
                <w:sz w:val="15"/>
                <w:szCs w:val="15"/>
              </w:rPr>
              <w:t>4.93E-01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6539C96" w14:textId="77777777" w:rsidR="00762F6B" w:rsidRPr="00762F6B" w:rsidRDefault="00762F6B" w:rsidP="00762F6B">
            <w:pPr>
              <w:spacing w:before="0" w:after="0" w:line="276" w:lineRule="auto"/>
              <w:rPr>
                <w:rFonts w:cs="Times New Roman"/>
                <w:b/>
                <w:bCs/>
                <w:sz w:val="15"/>
                <w:szCs w:val="15"/>
              </w:rPr>
            </w:pPr>
            <w:r w:rsidRPr="00762F6B">
              <w:rPr>
                <w:rFonts w:cs="Times New Roman" w:hint="eastAsia"/>
                <w:b/>
                <w:bCs/>
                <w:sz w:val="15"/>
                <w:szCs w:val="15"/>
              </w:rPr>
              <w:t>1.83E-03</w:t>
            </w:r>
          </w:p>
        </w:tc>
      </w:tr>
    </w:tbl>
    <w:p w14:paraId="1A73D6D2" w14:textId="5397835B" w:rsidR="00A80ECD" w:rsidRDefault="00087823" w:rsidP="00087823">
      <w:pPr>
        <w:pStyle w:val="1"/>
      </w:pPr>
      <w:r w:rsidRPr="00087823">
        <w:t xml:space="preserve">Convergence </w:t>
      </w:r>
      <w:r>
        <w:t>C</w:t>
      </w:r>
      <w:r w:rsidRPr="00087823">
        <w:t>urve (D=1000)</w:t>
      </w:r>
    </w:p>
    <w:p w14:paraId="1EA98A25" w14:textId="77777777" w:rsidR="007274A4" w:rsidRDefault="007274A4" w:rsidP="007274A4">
      <w:pPr>
        <w:jc w:val="center"/>
        <w:rPr>
          <w:szCs w:val="24"/>
        </w:rPr>
      </w:pPr>
      <w:r w:rsidRPr="00032FD1">
        <w:rPr>
          <w:noProof/>
          <w:szCs w:val="24"/>
          <w:lang w:eastAsia="zh-CN"/>
        </w:rPr>
        <w:drawing>
          <wp:inline distT="0" distB="0" distL="0" distR="0" wp14:anchorId="5505E9D6" wp14:editId="58AEE917">
            <wp:extent cx="3045366" cy="2484000"/>
            <wp:effectExtent l="0" t="0" r="317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6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F4E">
        <w:rPr>
          <w:noProof/>
          <w:szCs w:val="24"/>
          <w:lang w:eastAsia="zh-CN"/>
        </w:rPr>
        <w:drawing>
          <wp:inline distT="0" distB="0" distL="0" distR="0" wp14:anchorId="1F29E5D3" wp14:editId="3D0C3A52">
            <wp:extent cx="3076573" cy="24840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8255" w14:textId="77777777" w:rsidR="007274A4" w:rsidRDefault="007274A4" w:rsidP="007274A4">
      <w:pPr>
        <w:jc w:val="center"/>
        <w:rPr>
          <w:szCs w:val="24"/>
        </w:rPr>
      </w:pPr>
      <w:r w:rsidRPr="00947F4E">
        <w:rPr>
          <w:noProof/>
          <w:szCs w:val="24"/>
          <w:lang w:eastAsia="zh-CN"/>
        </w:rPr>
        <w:lastRenderedPageBreak/>
        <w:drawing>
          <wp:inline distT="0" distB="0" distL="0" distR="0" wp14:anchorId="5013B1BC" wp14:editId="5E4824B5">
            <wp:extent cx="3045366" cy="2484000"/>
            <wp:effectExtent l="0" t="0" r="317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6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F4E">
        <w:rPr>
          <w:noProof/>
          <w:szCs w:val="24"/>
          <w:lang w:eastAsia="zh-CN"/>
        </w:rPr>
        <w:drawing>
          <wp:inline distT="0" distB="0" distL="0" distR="0" wp14:anchorId="0B50313D" wp14:editId="0DBCEB05">
            <wp:extent cx="3045366" cy="2484000"/>
            <wp:effectExtent l="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6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EF5D" w14:textId="77777777" w:rsidR="007274A4" w:rsidRDefault="007274A4" w:rsidP="007274A4">
      <w:pPr>
        <w:jc w:val="center"/>
        <w:rPr>
          <w:szCs w:val="24"/>
        </w:rPr>
      </w:pPr>
      <w:r w:rsidRPr="00947F4E">
        <w:rPr>
          <w:noProof/>
          <w:szCs w:val="24"/>
          <w:lang w:eastAsia="zh-CN"/>
        </w:rPr>
        <w:drawing>
          <wp:inline distT="0" distB="0" distL="0" distR="0" wp14:anchorId="56D99F19" wp14:editId="18700910">
            <wp:extent cx="3004833" cy="2484000"/>
            <wp:effectExtent l="0" t="0" r="508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3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F4E">
        <w:rPr>
          <w:noProof/>
          <w:szCs w:val="24"/>
          <w:lang w:eastAsia="zh-CN"/>
        </w:rPr>
        <w:drawing>
          <wp:inline distT="0" distB="0" distL="0" distR="0" wp14:anchorId="6635B9CE" wp14:editId="124BE720">
            <wp:extent cx="3076573" cy="24840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9FA0" w14:textId="77777777" w:rsidR="007274A4" w:rsidRDefault="007274A4" w:rsidP="007274A4">
      <w:pPr>
        <w:jc w:val="center"/>
        <w:rPr>
          <w:szCs w:val="24"/>
        </w:rPr>
      </w:pPr>
      <w:r w:rsidRPr="00947F4E">
        <w:rPr>
          <w:noProof/>
          <w:szCs w:val="24"/>
          <w:lang w:eastAsia="zh-CN"/>
        </w:rPr>
        <w:drawing>
          <wp:inline distT="0" distB="0" distL="0" distR="0" wp14:anchorId="6B7FF076" wp14:editId="034D747D">
            <wp:extent cx="3076573" cy="24840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F4E">
        <w:rPr>
          <w:noProof/>
          <w:szCs w:val="24"/>
          <w:lang w:eastAsia="zh-CN"/>
        </w:rPr>
        <w:drawing>
          <wp:inline distT="0" distB="0" distL="0" distR="0" wp14:anchorId="6C37A549" wp14:editId="6913DE8D">
            <wp:extent cx="3076573" cy="24840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72A0" w14:textId="77777777" w:rsidR="007274A4" w:rsidRDefault="007274A4" w:rsidP="007274A4">
      <w:pPr>
        <w:jc w:val="center"/>
        <w:rPr>
          <w:szCs w:val="24"/>
        </w:rPr>
      </w:pPr>
      <w:r w:rsidRPr="00947F4E">
        <w:rPr>
          <w:noProof/>
          <w:szCs w:val="24"/>
          <w:lang w:eastAsia="zh-CN"/>
        </w:rPr>
        <w:lastRenderedPageBreak/>
        <w:drawing>
          <wp:inline distT="0" distB="0" distL="0" distR="0" wp14:anchorId="288361F4" wp14:editId="3B300F4D">
            <wp:extent cx="3045366" cy="2484000"/>
            <wp:effectExtent l="0" t="0" r="317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6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F4E">
        <w:rPr>
          <w:noProof/>
          <w:szCs w:val="24"/>
          <w:lang w:eastAsia="zh-CN"/>
        </w:rPr>
        <w:drawing>
          <wp:inline distT="0" distB="0" distL="0" distR="0" wp14:anchorId="7A90B986" wp14:editId="17BF31A9">
            <wp:extent cx="3045366" cy="2484000"/>
            <wp:effectExtent l="0" t="0" r="317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6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3221" w14:textId="77777777" w:rsidR="007274A4" w:rsidRDefault="007274A4" w:rsidP="007274A4">
      <w:pPr>
        <w:jc w:val="center"/>
        <w:rPr>
          <w:szCs w:val="24"/>
        </w:rPr>
      </w:pPr>
      <w:r w:rsidRPr="00947F4E">
        <w:rPr>
          <w:noProof/>
          <w:szCs w:val="24"/>
          <w:lang w:eastAsia="zh-CN"/>
        </w:rPr>
        <w:drawing>
          <wp:inline distT="0" distB="0" distL="0" distR="0" wp14:anchorId="7692C09D" wp14:editId="70625197">
            <wp:extent cx="3076573" cy="24840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F4E">
        <w:rPr>
          <w:noProof/>
          <w:szCs w:val="24"/>
          <w:lang w:eastAsia="zh-CN"/>
        </w:rPr>
        <w:drawing>
          <wp:inline distT="0" distB="0" distL="0" distR="0" wp14:anchorId="10F1086E" wp14:editId="56B15E98">
            <wp:extent cx="3076573" cy="248400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3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BC41" w14:textId="42934BE2" w:rsidR="00DE23E8" w:rsidRPr="001549D3" w:rsidRDefault="00DE23E8" w:rsidP="00654E8F">
      <w:pPr>
        <w:spacing w:before="240"/>
      </w:pPr>
    </w:p>
    <w:sectPr w:rsidR="00DE23E8" w:rsidRPr="001549D3" w:rsidSect="0093429D">
      <w:headerReference w:type="even" r:id="rId178"/>
      <w:footerReference w:type="even" r:id="rId179"/>
      <w:footerReference w:type="default" r:id="rId180"/>
      <w:headerReference w:type="first" r:id="rId181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94131" w14:textId="77777777" w:rsidR="00F202F4" w:rsidRDefault="00F202F4" w:rsidP="00117666">
      <w:pPr>
        <w:spacing w:after="0"/>
      </w:pPr>
      <w:r>
        <w:separator/>
      </w:r>
    </w:p>
  </w:endnote>
  <w:endnote w:type="continuationSeparator" w:id="0">
    <w:p w14:paraId="5B59044D" w14:textId="77777777" w:rsidR="00F202F4" w:rsidRDefault="00F202F4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3025F" w14:textId="77777777" w:rsidR="00995F6A" w:rsidRPr="00577C4C" w:rsidRDefault="00C52A7B">
    <w:pPr>
      <w:rPr>
        <w:color w:val="C00000"/>
        <w:szCs w:val="24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2EAD14" wp14:editId="71B2BC98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BC4D33" w14:textId="3B9ABAEF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22639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14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2EAD1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" filled="f" stroked="f" strokeweight=".5pt">
              <v:textbox style="mso-fit-shape-to-text:t">
                <w:txbxContent>
                  <w:p w14:paraId="50BC4D33" w14:textId="3B9ABAEF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22639">
                      <w:rPr>
                        <w:noProof/>
                        <w:color w:val="000000" w:themeColor="text1"/>
                        <w:szCs w:val="40"/>
                      </w:rPr>
                      <w:t>14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D6A35" w14:textId="77777777" w:rsidR="00995F6A" w:rsidRPr="00577C4C" w:rsidRDefault="00C52A7B">
    <w:pPr>
      <w:rPr>
        <w:b/>
        <w:sz w:val="20"/>
        <w:szCs w:val="24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0F9F55F" wp14:editId="40473BEB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0F0D09" w14:textId="14ED31D4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22639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13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F9F55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    <v:textbox style="mso-fit-shape-to-text:t">
                <w:txbxContent>
                  <w:p w14:paraId="570F0D09" w14:textId="14ED31D4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22639">
                      <w:rPr>
                        <w:noProof/>
                        <w:color w:val="000000" w:themeColor="text1"/>
                        <w:szCs w:val="40"/>
                      </w:rPr>
                      <w:t>13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EF2B6F" w14:textId="77777777" w:rsidR="00F202F4" w:rsidRDefault="00F202F4" w:rsidP="00117666">
      <w:pPr>
        <w:spacing w:after="0"/>
      </w:pPr>
      <w:r>
        <w:separator/>
      </w:r>
    </w:p>
  </w:footnote>
  <w:footnote w:type="continuationSeparator" w:id="0">
    <w:p w14:paraId="1F8BDE8B" w14:textId="77777777" w:rsidR="00F202F4" w:rsidRDefault="00F202F4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EF00C" w14:textId="76EF5F86" w:rsidR="00995F6A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1D68C6" w14:textId="346C49EE" w:rsidR="00995F6A" w:rsidRDefault="00C52A7B" w:rsidP="0093429D">
    <w:r w:rsidRPr="007E3148">
      <w:rPr>
        <w:b/>
      </w:rPr>
      <w:ptab w:relativeTo="margin" w:alignment="center" w:leader="none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AF2F9C"/>
    <w:multiLevelType w:val="hybridMultilevel"/>
    <w:tmpl w:val="4998B9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0779B6"/>
    <w:multiLevelType w:val="hybridMultilevel"/>
    <w:tmpl w:val="1464C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29770F"/>
    <w:multiLevelType w:val="hybridMultilevel"/>
    <w:tmpl w:val="B9903A5E"/>
    <w:lvl w:ilvl="0" w:tplc="DC68102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B73FF"/>
    <w:multiLevelType w:val="hybridMultilevel"/>
    <w:tmpl w:val="754A3D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8A03CD"/>
    <w:multiLevelType w:val="multilevel"/>
    <w:tmpl w:val="ADB20CA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DF572D5"/>
    <w:multiLevelType w:val="hybridMultilevel"/>
    <w:tmpl w:val="5434A2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9" w15:restartNumberingAfterBreak="0">
    <w:nsid w:val="225305B5"/>
    <w:multiLevelType w:val="hybridMultilevel"/>
    <w:tmpl w:val="4F8C24FA"/>
    <w:lvl w:ilvl="0" w:tplc="A9DCD718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FC5F09"/>
    <w:multiLevelType w:val="hybridMultilevel"/>
    <w:tmpl w:val="4D6A5B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2A7CAC"/>
    <w:multiLevelType w:val="multilevel"/>
    <w:tmpl w:val="2D740DBE"/>
    <w:numStyleLink w:val="Headings"/>
  </w:abstractNum>
  <w:abstractNum w:abstractNumId="12" w15:restartNumberingAfterBreak="0">
    <w:nsid w:val="36D30736"/>
    <w:multiLevelType w:val="hybridMultilevel"/>
    <w:tmpl w:val="BC1E7B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7787E"/>
    <w:multiLevelType w:val="multilevel"/>
    <w:tmpl w:val="ADB20CA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AE92CDE"/>
    <w:multiLevelType w:val="hybridMultilevel"/>
    <w:tmpl w:val="294E0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1539C0"/>
    <w:multiLevelType w:val="hybridMultilevel"/>
    <w:tmpl w:val="675E09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E502C"/>
    <w:multiLevelType w:val="hybridMultilevel"/>
    <w:tmpl w:val="C2165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16449"/>
    <w:multiLevelType w:val="hybridMultilevel"/>
    <w:tmpl w:val="60E244E0"/>
    <w:lvl w:ilvl="0" w:tplc="BB925A66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8113DE"/>
    <w:multiLevelType w:val="multilevel"/>
    <w:tmpl w:val="ADB20C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290D83"/>
    <w:multiLevelType w:val="hybridMultilevel"/>
    <w:tmpl w:val="D1E4BA92"/>
    <w:lvl w:ilvl="0" w:tplc="E9807BE6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B7573A"/>
    <w:multiLevelType w:val="hybridMultilevel"/>
    <w:tmpl w:val="032E32FE"/>
    <w:lvl w:ilvl="0" w:tplc="DC68102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0D2F0B"/>
    <w:multiLevelType w:val="hybridMultilevel"/>
    <w:tmpl w:val="F6663B98"/>
    <w:lvl w:ilvl="0" w:tplc="DC68102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5" w15:restartNumberingAfterBreak="0">
    <w:nsid w:val="744E1D30"/>
    <w:multiLevelType w:val="hybridMultilevel"/>
    <w:tmpl w:val="EA66E2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7FE1BBB"/>
    <w:multiLevelType w:val="hybridMultilevel"/>
    <w:tmpl w:val="04741E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8744B0E"/>
    <w:multiLevelType w:val="hybridMultilevel"/>
    <w:tmpl w:val="754A3D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BC6F29"/>
    <w:multiLevelType w:val="multilevel"/>
    <w:tmpl w:val="2D740DBE"/>
    <w:numStyleLink w:val="Headings"/>
  </w:abstractNum>
  <w:abstractNum w:abstractNumId="29" w15:restartNumberingAfterBreak="0">
    <w:nsid w:val="7F983756"/>
    <w:multiLevelType w:val="multilevel"/>
    <w:tmpl w:val="F300CE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7FE420FB"/>
    <w:multiLevelType w:val="hybridMultilevel"/>
    <w:tmpl w:val="C5BC6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9"/>
  </w:num>
  <w:num w:numId="3">
    <w:abstractNumId w:val="4"/>
  </w:num>
  <w:num w:numId="4">
    <w:abstractNumId w:val="23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24"/>
  </w:num>
  <w:num w:numId="8">
    <w:abstractNumId w:val="24"/>
  </w:num>
  <w:num w:numId="9">
    <w:abstractNumId w:val="24"/>
  </w:num>
  <w:num w:numId="10">
    <w:abstractNumId w:val="24"/>
  </w:num>
  <w:num w:numId="11">
    <w:abstractNumId w:val="24"/>
  </w:num>
  <w:num w:numId="12">
    <w:abstractNumId w:val="24"/>
  </w:num>
  <w:num w:numId="13">
    <w:abstractNumId w:val="9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16"/>
  </w:num>
  <w:num w:numId="21">
    <w:abstractNumId w:val="14"/>
  </w:num>
  <w:num w:numId="22">
    <w:abstractNumId w:val="12"/>
  </w:num>
  <w:num w:numId="23">
    <w:abstractNumId w:val="15"/>
  </w:num>
  <w:num w:numId="24">
    <w:abstractNumId w:val="13"/>
  </w:num>
  <w:num w:numId="25">
    <w:abstractNumId w:val="6"/>
  </w:num>
  <w:num w:numId="26">
    <w:abstractNumId w:val="29"/>
  </w:num>
  <w:num w:numId="27">
    <w:abstractNumId w:val="18"/>
  </w:num>
  <w:num w:numId="28">
    <w:abstractNumId w:val="17"/>
  </w:num>
  <w:num w:numId="29">
    <w:abstractNumId w:val="20"/>
  </w:num>
  <w:num w:numId="30">
    <w:abstractNumId w:val="8"/>
    <w:lvlOverride w:ilvl="0">
      <w:lvl w:ilvl="0">
        <w:start w:val="1"/>
        <w:numFmt w:val="decimal"/>
        <w:pStyle w:val="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"/>
  </w:num>
  <w:num w:numId="33">
    <w:abstractNumId w:val="28"/>
  </w:num>
  <w:num w:numId="34">
    <w:abstractNumId w:val="8"/>
    <w:lvlOverride w:ilvl="0">
      <w:startOverride w:val="1"/>
      <w:lvl w:ilvl="0">
        <w:start w:val="1"/>
        <w:numFmt w:val="decimal"/>
        <w:pStyle w:val="1"/>
        <w:lvlText w:val="%1"/>
        <w:lvlJc w:val="left"/>
        <w:pPr>
          <w:tabs>
            <w:tab w:val="num" w:pos="567"/>
          </w:tabs>
          <w:ind w:left="567" w:hanging="567"/>
        </w:p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tabs>
            <w:tab w:val="num" w:pos="567"/>
          </w:tabs>
          <w:ind w:left="567" w:hanging="567"/>
        </w:pPr>
      </w:lvl>
    </w:lvlOverride>
    <w:lvlOverride w:ilvl="2">
      <w:startOverride w:val="1"/>
      <w:lvl w:ilvl="2">
        <w:start w:val="1"/>
        <w:numFmt w:val="decimal"/>
        <w:pStyle w:val="3"/>
        <w:lvlText w:val=""/>
        <w:lvlJc w:val="left"/>
      </w:lvl>
    </w:lvlOverride>
    <w:lvlOverride w:ilvl="3">
      <w:startOverride w:val="1"/>
      <w:lvl w:ilvl="3">
        <w:start w:val="1"/>
        <w:numFmt w:val="decimal"/>
        <w:pStyle w:val="4"/>
        <w:lvlText w:val=""/>
        <w:lvlJc w:val="left"/>
      </w:lvl>
    </w:lvlOverride>
    <w:lvlOverride w:ilvl="4">
      <w:startOverride w:val="1"/>
      <w:lvl w:ilvl="4">
        <w:start w:val="1"/>
        <w:numFmt w:val="decimal"/>
        <w:pStyle w:val="5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35">
    <w:abstractNumId w:val="8"/>
    <w:lvlOverride w:ilvl="0">
      <w:startOverride w:val="2"/>
      <w:lvl w:ilvl="0">
        <w:start w:val="2"/>
        <w:numFmt w:val="decimal"/>
        <w:pStyle w:val="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</w:num>
  <w:num w:numId="36">
    <w:abstractNumId w:val="3"/>
  </w:num>
  <w:num w:numId="37">
    <w:abstractNumId w:val="21"/>
  </w:num>
  <w:num w:numId="38">
    <w:abstractNumId w:val="25"/>
  </w:num>
  <w:num w:numId="39">
    <w:abstractNumId w:val="10"/>
  </w:num>
  <w:num w:numId="40">
    <w:abstractNumId w:val="26"/>
  </w:num>
  <w:num w:numId="41">
    <w:abstractNumId w:val="7"/>
  </w:num>
  <w:num w:numId="42">
    <w:abstractNumId w:val="2"/>
  </w:num>
  <w:num w:numId="43">
    <w:abstractNumId w:val="22"/>
  </w:num>
  <w:num w:numId="44">
    <w:abstractNumId w:val="30"/>
  </w:num>
  <w:num w:numId="45">
    <w:abstractNumId w:val="1"/>
  </w:num>
  <w:num w:numId="46">
    <w:abstractNumId w:val="27"/>
  </w:num>
  <w:num w:numId="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0B5"/>
    <w:rsid w:val="0001436A"/>
    <w:rsid w:val="00034304"/>
    <w:rsid w:val="00035434"/>
    <w:rsid w:val="00052A14"/>
    <w:rsid w:val="00077D53"/>
    <w:rsid w:val="00087823"/>
    <w:rsid w:val="000C6F4C"/>
    <w:rsid w:val="000E050C"/>
    <w:rsid w:val="00105FD9"/>
    <w:rsid w:val="00117666"/>
    <w:rsid w:val="001549D3"/>
    <w:rsid w:val="00160065"/>
    <w:rsid w:val="00177D84"/>
    <w:rsid w:val="00267D18"/>
    <w:rsid w:val="00274347"/>
    <w:rsid w:val="002868E2"/>
    <w:rsid w:val="002869C3"/>
    <w:rsid w:val="002936E4"/>
    <w:rsid w:val="002B4A57"/>
    <w:rsid w:val="002C74CA"/>
    <w:rsid w:val="003123F4"/>
    <w:rsid w:val="003544FB"/>
    <w:rsid w:val="00373508"/>
    <w:rsid w:val="003D2F2D"/>
    <w:rsid w:val="00401590"/>
    <w:rsid w:val="00447801"/>
    <w:rsid w:val="00452E9C"/>
    <w:rsid w:val="004735C8"/>
    <w:rsid w:val="004947A6"/>
    <w:rsid w:val="004961FF"/>
    <w:rsid w:val="00517A89"/>
    <w:rsid w:val="005250F2"/>
    <w:rsid w:val="00592E9A"/>
    <w:rsid w:val="00593EEA"/>
    <w:rsid w:val="005A5EEE"/>
    <w:rsid w:val="006375C7"/>
    <w:rsid w:val="00654E8F"/>
    <w:rsid w:val="00660D05"/>
    <w:rsid w:val="00671D2B"/>
    <w:rsid w:val="006820B1"/>
    <w:rsid w:val="006B7D14"/>
    <w:rsid w:val="00701727"/>
    <w:rsid w:val="0070566C"/>
    <w:rsid w:val="00714C50"/>
    <w:rsid w:val="00725A7D"/>
    <w:rsid w:val="00725B3C"/>
    <w:rsid w:val="007274A4"/>
    <w:rsid w:val="007501BE"/>
    <w:rsid w:val="00762F6B"/>
    <w:rsid w:val="00790BB3"/>
    <w:rsid w:val="007C206C"/>
    <w:rsid w:val="00817DD6"/>
    <w:rsid w:val="0083759F"/>
    <w:rsid w:val="00885156"/>
    <w:rsid w:val="009151AA"/>
    <w:rsid w:val="00922639"/>
    <w:rsid w:val="0093429D"/>
    <w:rsid w:val="00943573"/>
    <w:rsid w:val="00964134"/>
    <w:rsid w:val="00970F7D"/>
    <w:rsid w:val="00994A3D"/>
    <w:rsid w:val="009C2B12"/>
    <w:rsid w:val="00A174D9"/>
    <w:rsid w:val="00A80ECD"/>
    <w:rsid w:val="00AA4D24"/>
    <w:rsid w:val="00AB6715"/>
    <w:rsid w:val="00AD0CB6"/>
    <w:rsid w:val="00B07C6D"/>
    <w:rsid w:val="00B1328E"/>
    <w:rsid w:val="00B1671E"/>
    <w:rsid w:val="00B25EB8"/>
    <w:rsid w:val="00B37F4D"/>
    <w:rsid w:val="00C52A7B"/>
    <w:rsid w:val="00C55D6E"/>
    <w:rsid w:val="00C56BAF"/>
    <w:rsid w:val="00C679AA"/>
    <w:rsid w:val="00C75972"/>
    <w:rsid w:val="00CD066B"/>
    <w:rsid w:val="00CE4FEE"/>
    <w:rsid w:val="00D060CF"/>
    <w:rsid w:val="00DB59C3"/>
    <w:rsid w:val="00DC259A"/>
    <w:rsid w:val="00DE23E8"/>
    <w:rsid w:val="00E52377"/>
    <w:rsid w:val="00E537AD"/>
    <w:rsid w:val="00E64E17"/>
    <w:rsid w:val="00E866C9"/>
    <w:rsid w:val="00EA3D3C"/>
    <w:rsid w:val="00EC090A"/>
    <w:rsid w:val="00ED20B5"/>
    <w:rsid w:val="00F202F4"/>
    <w:rsid w:val="00F46900"/>
    <w:rsid w:val="00F6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DB94A"/>
  <w15:docId w15:val="{88748FF8-5D22-488D-A39B-60AD9369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0"/>
    <w:link w:val="10"/>
    <w:uiPriority w:val="9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2">
    <w:name w:val="heading 2"/>
    <w:basedOn w:val="1"/>
    <w:next w:val="a0"/>
    <w:link w:val="20"/>
    <w:uiPriority w:val="9"/>
    <w:qFormat/>
    <w:rsid w:val="00AB6715"/>
    <w:pPr>
      <w:numPr>
        <w:ilvl w:val="1"/>
      </w:numPr>
      <w:spacing w:after="200"/>
      <w:outlineLvl w:val="1"/>
    </w:pPr>
  </w:style>
  <w:style w:type="paragraph" w:styleId="3">
    <w:name w:val="heading 3"/>
    <w:basedOn w:val="a0"/>
    <w:next w:val="a0"/>
    <w:link w:val="30"/>
    <w:uiPriority w:val="9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0"/>
    <w:link w:val="40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5">
    <w:name w:val="heading 5"/>
    <w:basedOn w:val="4"/>
    <w:next w:val="a0"/>
    <w:link w:val="50"/>
    <w:uiPriority w:val="2"/>
    <w:qFormat/>
    <w:rsid w:val="00AB6715"/>
    <w:pPr>
      <w:numPr>
        <w:ilvl w:val="4"/>
      </w:numPr>
      <w:outlineLvl w:val="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20">
    <w:name w:val="标题 2 字符"/>
    <w:basedOn w:val="a1"/>
    <w:link w:val="2"/>
    <w:uiPriority w:val="9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a4">
    <w:name w:val="Subtitle"/>
    <w:basedOn w:val="a0"/>
    <w:next w:val="a0"/>
    <w:link w:val="a5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a5">
    <w:name w:val="副标题 字符"/>
    <w:basedOn w:val="a1"/>
    <w:link w:val="a4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a4"/>
    <w:next w:val="a0"/>
    <w:uiPriority w:val="1"/>
    <w:qFormat/>
    <w:rsid w:val="00AB6715"/>
  </w:style>
  <w:style w:type="paragraph" w:styleId="a6">
    <w:name w:val="Balloon Text"/>
    <w:basedOn w:val="a0"/>
    <w:link w:val="a7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1"/>
    <w:link w:val="a6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a8">
    <w:name w:val="Book Title"/>
    <w:basedOn w:val="a1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a9">
    <w:name w:val="caption"/>
    <w:basedOn w:val="a0"/>
    <w:next w:val="aa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aa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ab">
    <w:name w:val="annotation reference"/>
    <w:basedOn w:val="a1"/>
    <w:uiPriority w:val="99"/>
    <w:semiHidden/>
    <w:unhideWhenUsed/>
    <w:rsid w:val="00AB6715"/>
    <w:rPr>
      <w:sz w:val="16"/>
      <w:szCs w:val="16"/>
    </w:rPr>
  </w:style>
  <w:style w:type="paragraph" w:styleId="ac">
    <w:name w:val="annotation text"/>
    <w:basedOn w:val="a0"/>
    <w:link w:val="ad"/>
    <w:uiPriority w:val="99"/>
    <w:unhideWhenUsed/>
    <w:rsid w:val="00AB6715"/>
    <w:rPr>
      <w:sz w:val="20"/>
      <w:szCs w:val="20"/>
    </w:rPr>
  </w:style>
  <w:style w:type="character" w:customStyle="1" w:styleId="ad">
    <w:name w:val="批注文字 字符"/>
    <w:basedOn w:val="a1"/>
    <w:link w:val="ac"/>
    <w:uiPriority w:val="99"/>
    <w:rsid w:val="00AB6715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B671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af0">
    <w:name w:val="Emphasis"/>
    <w:basedOn w:val="a1"/>
    <w:uiPriority w:val="20"/>
    <w:qFormat/>
    <w:rsid w:val="00AB6715"/>
    <w:rPr>
      <w:rFonts w:ascii="Times New Roman" w:hAnsi="Times New Roman"/>
      <w:i/>
      <w:iCs/>
    </w:rPr>
  </w:style>
  <w:style w:type="character" w:styleId="af1">
    <w:name w:val="endnote reference"/>
    <w:basedOn w:val="a1"/>
    <w:uiPriority w:val="99"/>
    <w:semiHidden/>
    <w:unhideWhenUsed/>
    <w:rsid w:val="00AB6715"/>
    <w:rPr>
      <w:vertAlign w:val="superscript"/>
    </w:rPr>
  </w:style>
  <w:style w:type="paragraph" w:styleId="af2">
    <w:name w:val="endnote text"/>
    <w:basedOn w:val="a0"/>
    <w:link w:val="af3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3">
    <w:name w:val="尾注文本 字符"/>
    <w:basedOn w:val="a1"/>
    <w:link w:val="af2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af4">
    <w:name w:val="FollowedHyperlink"/>
    <w:basedOn w:val="a1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af5">
    <w:name w:val="footer"/>
    <w:basedOn w:val="a0"/>
    <w:link w:val="af6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af6">
    <w:name w:val="页脚 字符"/>
    <w:basedOn w:val="a1"/>
    <w:link w:val="af5"/>
    <w:uiPriority w:val="99"/>
    <w:rsid w:val="00AB6715"/>
    <w:rPr>
      <w:rFonts w:ascii="Times New Roman" w:hAnsi="Times New Roman"/>
      <w:sz w:val="24"/>
    </w:rPr>
  </w:style>
  <w:style w:type="character" w:styleId="af7">
    <w:name w:val="footnote reference"/>
    <w:basedOn w:val="a1"/>
    <w:uiPriority w:val="99"/>
    <w:semiHidden/>
    <w:unhideWhenUsed/>
    <w:rsid w:val="00AB6715"/>
    <w:rPr>
      <w:vertAlign w:val="superscript"/>
    </w:rPr>
  </w:style>
  <w:style w:type="paragraph" w:styleId="af8">
    <w:name w:val="footnote text"/>
    <w:basedOn w:val="a0"/>
    <w:link w:val="af9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9">
    <w:name w:val="脚注文本 字符"/>
    <w:basedOn w:val="a1"/>
    <w:link w:val="af8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fa">
    <w:name w:val="header"/>
    <w:basedOn w:val="a0"/>
    <w:link w:val="afb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afb">
    <w:name w:val="页眉 字符"/>
    <w:basedOn w:val="a1"/>
    <w:link w:val="afa"/>
    <w:uiPriority w:val="99"/>
    <w:rsid w:val="00AB6715"/>
    <w:rPr>
      <w:rFonts w:ascii="Times New Roman" w:hAnsi="Times New Roman"/>
      <w:b/>
      <w:sz w:val="24"/>
    </w:rPr>
  </w:style>
  <w:style w:type="paragraph" w:styleId="a">
    <w:name w:val="List Paragraph"/>
    <w:basedOn w:val="a0"/>
    <w:uiPriority w:val="34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afc">
    <w:name w:val="Hyperlink"/>
    <w:basedOn w:val="a1"/>
    <w:uiPriority w:val="99"/>
    <w:unhideWhenUsed/>
    <w:rsid w:val="00AB6715"/>
    <w:rPr>
      <w:color w:val="0000FF"/>
      <w:u w:val="single"/>
    </w:rPr>
  </w:style>
  <w:style w:type="character" w:styleId="afd">
    <w:name w:val="Intense Emphasis"/>
    <w:basedOn w:val="a1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afe">
    <w:name w:val="Intense Reference"/>
    <w:basedOn w:val="a1"/>
    <w:uiPriority w:val="32"/>
    <w:qFormat/>
    <w:rsid w:val="00AB6715"/>
    <w:rPr>
      <w:b/>
      <w:bCs/>
      <w:smallCaps/>
      <w:color w:val="auto"/>
      <w:spacing w:val="5"/>
    </w:rPr>
  </w:style>
  <w:style w:type="character" w:styleId="aff">
    <w:name w:val="line number"/>
    <w:basedOn w:val="a1"/>
    <w:uiPriority w:val="99"/>
    <w:semiHidden/>
    <w:unhideWhenUsed/>
    <w:rsid w:val="00AB6715"/>
  </w:style>
  <w:style w:type="character" w:customStyle="1" w:styleId="30">
    <w:name w:val="标题 3 字符"/>
    <w:basedOn w:val="a1"/>
    <w:link w:val="3"/>
    <w:uiPriority w:val="9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40">
    <w:name w:val="标题 4 字符"/>
    <w:basedOn w:val="a1"/>
    <w:link w:val="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50">
    <w:name w:val="标题 5 字符"/>
    <w:basedOn w:val="a1"/>
    <w:link w:val="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aff0">
    <w:name w:val="Normal (Web)"/>
    <w:basedOn w:val="a0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aff1">
    <w:name w:val="Quote"/>
    <w:basedOn w:val="a0"/>
    <w:next w:val="a0"/>
    <w:link w:val="aff2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2">
    <w:name w:val="引用 字符"/>
    <w:basedOn w:val="a1"/>
    <w:link w:val="aff1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aff3">
    <w:name w:val="Strong"/>
    <w:basedOn w:val="a1"/>
    <w:uiPriority w:val="22"/>
    <w:qFormat/>
    <w:rsid w:val="00AB6715"/>
    <w:rPr>
      <w:rFonts w:ascii="Times New Roman" w:hAnsi="Times New Roman"/>
      <w:b/>
      <w:bCs/>
    </w:rPr>
  </w:style>
  <w:style w:type="character" w:styleId="aff4">
    <w:name w:val="Subtle Emphasis"/>
    <w:basedOn w:val="a1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aff5">
    <w:name w:val="Table Grid"/>
    <w:basedOn w:val="a2"/>
    <w:uiPriority w:val="3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Title"/>
    <w:basedOn w:val="a0"/>
    <w:next w:val="a0"/>
    <w:link w:val="aff7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aff7">
    <w:name w:val="标题 字符"/>
    <w:basedOn w:val="a1"/>
    <w:link w:val="aff6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aff6"/>
    <w:next w:val="aff6"/>
    <w:qFormat/>
    <w:rsid w:val="0001436A"/>
    <w:pPr>
      <w:spacing w:after="120"/>
    </w:pPr>
    <w:rPr>
      <w:i/>
    </w:rPr>
  </w:style>
  <w:style w:type="paragraph" w:styleId="aff8">
    <w:name w:val="Revision"/>
    <w:hidden/>
    <w:uiPriority w:val="99"/>
    <w:semiHidden/>
    <w:rsid w:val="00B1328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B1328E"/>
    <w:rPr>
      <w:color w:val="605E5C"/>
      <w:shd w:val="clear" w:color="auto" w:fill="E1DFDD"/>
    </w:rPr>
  </w:style>
  <w:style w:type="character" w:styleId="aff9">
    <w:name w:val="Placeholder Text"/>
    <w:basedOn w:val="a1"/>
    <w:uiPriority w:val="99"/>
    <w:semiHidden/>
    <w:rsid w:val="00B1328E"/>
    <w:rPr>
      <w:color w:val="808080"/>
    </w:rPr>
  </w:style>
  <w:style w:type="character" w:customStyle="1" w:styleId="MTConvertedEquation">
    <w:name w:val="MTConvertedEquation"/>
    <w:basedOn w:val="a1"/>
    <w:rsid w:val="00B1328E"/>
    <w:rPr>
      <w:szCs w:val="24"/>
      <w:lang w:eastAsia="zh-CN"/>
    </w:rPr>
  </w:style>
  <w:style w:type="paragraph" w:customStyle="1" w:styleId="msonormal0">
    <w:name w:val="msonormal"/>
    <w:basedOn w:val="a0"/>
    <w:rsid w:val="00B1328E"/>
    <w:pPr>
      <w:spacing w:before="100" w:beforeAutospacing="1" w:after="100" w:afterAutospacing="1"/>
    </w:pPr>
    <w:rPr>
      <w:rFonts w:ascii="宋体" w:eastAsia="宋体" w:hAnsi="宋体" w:cs="宋体"/>
      <w:szCs w:val="24"/>
      <w:lang w:eastAsia="zh-CN"/>
    </w:rPr>
  </w:style>
  <w:style w:type="paragraph" w:customStyle="1" w:styleId="font5">
    <w:name w:val="font5"/>
    <w:basedOn w:val="a0"/>
    <w:rsid w:val="00B1328E"/>
    <w:pPr>
      <w:spacing w:before="100" w:beforeAutospacing="1" w:after="100" w:afterAutospacing="1"/>
    </w:pPr>
    <w:rPr>
      <w:rFonts w:ascii="宋体" w:eastAsia="宋体" w:hAnsi="宋体" w:cs="宋体"/>
      <w:sz w:val="18"/>
      <w:szCs w:val="18"/>
      <w:lang w:eastAsia="zh-CN"/>
    </w:rPr>
  </w:style>
  <w:style w:type="paragraph" w:customStyle="1" w:styleId="xl65">
    <w:name w:val="xl65"/>
    <w:basedOn w:val="a0"/>
    <w:rsid w:val="00B1328E"/>
    <w:pPr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20"/>
      <w:szCs w:val="20"/>
      <w:lang w:eastAsia="zh-CN"/>
    </w:rPr>
  </w:style>
  <w:style w:type="paragraph" w:customStyle="1" w:styleId="xl66">
    <w:name w:val="xl66"/>
    <w:basedOn w:val="a0"/>
    <w:rsid w:val="00B1328E"/>
    <w:pPr>
      <w:spacing w:before="100" w:beforeAutospacing="1" w:after="100" w:afterAutospacing="1"/>
      <w:textAlignment w:val="center"/>
    </w:pPr>
    <w:rPr>
      <w:rFonts w:ascii="宋体" w:eastAsia="宋体" w:hAnsi="宋体" w:cs="宋体"/>
      <w:sz w:val="20"/>
      <w:szCs w:val="20"/>
      <w:lang w:eastAsia="zh-CN"/>
    </w:rPr>
  </w:style>
  <w:style w:type="paragraph" w:customStyle="1" w:styleId="xl67">
    <w:name w:val="xl67"/>
    <w:basedOn w:val="a0"/>
    <w:rsid w:val="00B1328E"/>
    <w:pPr>
      <w:spacing w:before="100" w:beforeAutospacing="1" w:after="100" w:afterAutospacing="1"/>
      <w:jc w:val="center"/>
      <w:textAlignment w:val="center"/>
    </w:pPr>
    <w:rPr>
      <w:rFonts w:ascii="等线" w:eastAsia="等线" w:hAnsi="等线" w:cs="宋体"/>
      <w:sz w:val="20"/>
      <w:szCs w:val="20"/>
      <w:lang w:eastAsia="zh-CN"/>
    </w:rPr>
  </w:style>
  <w:style w:type="paragraph" w:customStyle="1" w:styleId="xl68">
    <w:name w:val="xl68"/>
    <w:basedOn w:val="a0"/>
    <w:rsid w:val="00B1328E"/>
    <w:pP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20"/>
      <w:szCs w:val="20"/>
      <w:lang w:eastAsia="zh-CN"/>
    </w:rPr>
  </w:style>
  <w:style w:type="paragraph" w:customStyle="1" w:styleId="xl69">
    <w:name w:val="xl69"/>
    <w:basedOn w:val="a0"/>
    <w:rsid w:val="00B1328E"/>
    <w:pP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20"/>
      <w:szCs w:val="20"/>
      <w:lang w:eastAsia="zh-CN"/>
    </w:rPr>
  </w:style>
  <w:style w:type="paragraph" w:customStyle="1" w:styleId="xl70">
    <w:name w:val="xl70"/>
    <w:basedOn w:val="a0"/>
    <w:rsid w:val="00B1328E"/>
    <w:pPr>
      <w:spacing w:before="100" w:beforeAutospacing="1" w:after="100" w:afterAutospacing="1"/>
      <w:textAlignment w:val="center"/>
    </w:pPr>
    <w:rPr>
      <w:rFonts w:ascii="宋体" w:eastAsia="宋体" w:hAnsi="宋体" w:cs="宋体"/>
      <w:sz w:val="20"/>
      <w:szCs w:val="20"/>
      <w:lang w:eastAsia="zh-CN"/>
    </w:rPr>
  </w:style>
  <w:style w:type="paragraph" w:customStyle="1" w:styleId="xl71">
    <w:name w:val="xl71"/>
    <w:basedOn w:val="a0"/>
    <w:rsid w:val="00B1328E"/>
    <w:pP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b/>
      <w:bCs/>
      <w:sz w:val="20"/>
      <w:szCs w:val="20"/>
      <w:lang w:eastAsia="zh-CN"/>
    </w:rPr>
  </w:style>
  <w:style w:type="paragraph" w:customStyle="1" w:styleId="xl72">
    <w:name w:val="xl72"/>
    <w:basedOn w:val="a0"/>
    <w:rsid w:val="00B1328E"/>
    <w:pPr>
      <w:spacing w:before="100" w:beforeAutospacing="1" w:after="100" w:afterAutospacing="1"/>
      <w:jc w:val="right"/>
      <w:textAlignment w:val="center"/>
    </w:pPr>
    <w:rPr>
      <w:rFonts w:ascii="宋体" w:eastAsia="宋体" w:hAnsi="宋体" w:cs="宋体"/>
      <w:sz w:val="20"/>
      <w:szCs w:val="20"/>
      <w:lang w:eastAsia="zh-CN"/>
    </w:rPr>
  </w:style>
  <w:style w:type="paragraph" w:customStyle="1" w:styleId="MTDisplayEquation">
    <w:name w:val="MTDisplayEquation"/>
    <w:basedOn w:val="a0"/>
    <w:next w:val="a0"/>
    <w:link w:val="MTDisplayEquation0"/>
    <w:rsid w:val="00B1328E"/>
    <w:pPr>
      <w:widowControl w:val="0"/>
      <w:tabs>
        <w:tab w:val="center" w:pos="5240"/>
        <w:tab w:val="right" w:pos="10460"/>
      </w:tabs>
      <w:spacing w:before="0" w:after="0" w:line="360" w:lineRule="auto"/>
      <w:jc w:val="both"/>
    </w:pPr>
    <w:rPr>
      <w:rFonts w:asciiTheme="minorHAnsi" w:hAnsiTheme="minorHAnsi"/>
      <w:kern w:val="2"/>
      <w:szCs w:val="24"/>
      <w:lang w:eastAsia="zh-CN"/>
    </w:rPr>
  </w:style>
  <w:style w:type="character" w:customStyle="1" w:styleId="MTDisplayEquation0">
    <w:name w:val="MTDisplayEquation 字符"/>
    <w:basedOn w:val="a1"/>
    <w:link w:val="MTDisplayEquation"/>
    <w:rsid w:val="00B1328E"/>
    <w:rPr>
      <w:kern w:val="2"/>
      <w:sz w:val="24"/>
      <w:szCs w:val="24"/>
      <w:lang w:eastAsia="zh-CN"/>
    </w:rPr>
  </w:style>
  <w:style w:type="character" w:customStyle="1" w:styleId="MTEquationSection">
    <w:name w:val="MTEquationSection"/>
    <w:basedOn w:val="a1"/>
    <w:rsid w:val="00B1328E"/>
    <w:rPr>
      <w:vanish/>
      <w:color w:val="FF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image" Target="media/image65.e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1.wmf"/><Relationship Id="rId112" Type="http://schemas.openxmlformats.org/officeDocument/2006/relationships/image" Target="media/image60.emf"/><Relationship Id="rId133" Type="http://schemas.openxmlformats.org/officeDocument/2006/relationships/image" Target="media/image81.emf"/><Relationship Id="rId138" Type="http://schemas.openxmlformats.org/officeDocument/2006/relationships/image" Target="media/image86.emf"/><Relationship Id="rId154" Type="http://schemas.openxmlformats.org/officeDocument/2006/relationships/image" Target="media/image102.emf"/><Relationship Id="rId159" Type="http://schemas.openxmlformats.org/officeDocument/2006/relationships/image" Target="media/image107.emf"/><Relationship Id="rId175" Type="http://schemas.openxmlformats.org/officeDocument/2006/relationships/image" Target="media/image123.emf"/><Relationship Id="rId170" Type="http://schemas.openxmlformats.org/officeDocument/2006/relationships/image" Target="media/image118.emf"/><Relationship Id="rId16" Type="http://schemas.openxmlformats.org/officeDocument/2006/relationships/image" Target="media/image5.wmf"/><Relationship Id="rId107" Type="http://schemas.openxmlformats.org/officeDocument/2006/relationships/image" Target="media/image55.e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wmf"/><Relationship Id="rId53" Type="http://schemas.openxmlformats.org/officeDocument/2006/relationships/image" Target="media/image23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6.wmf"/><Relationship Id="rId102" Type="http://schemas.openxmlformats.org/officeDocument/2006/relationships/image" Target="media/image50.emf"/><Relationship Id="rId123" Type="http://schemas.openxmlformats.org/officeDocument/2006/relationships/image" Target="media/image71.emf"/><Relationship Id="rId128" Type="http://schemas.openxmlformats.org/officeDocument/2006/relationships/image" Target="media/image76.emf"/><Relationship Id="rId144" Type="http://schemas.openxmlformats.org/officeDocument/2006/relationships/image" Target="media/image92.emf"/><Relationship Id="rId149" Type="http://schemas.openxmlformats.org/officeDocument/2006/relationships/image" Target="media/image97.e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2.bin"/><Relationship Id="rId95" Type="http://schemas.openxmlformats.org/officeDocument/2006/relationships/image" Target="media/image44.wmf"/><Relationship Id="rId160" Type="http://schemas.openxmlformats.org/officeDocument/2006/relationships/image" Target="media/image108.emf"/><Relationship Id="rId165" Type="http://schemas.openxmlformats.org/officeDocument/2006/relationships/image" Target="media/image113.emf"/><Relationship Id="rId181" Type="http://schemas.openxmlformats.org/officeDocument/2006/relationships/header" Target="header2.xml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image" Target="media/image18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1.wmf"/><Relationship Id="rId113" Type="http://schemas.openxmlformats.org/officeDocument/2006/relationships/image" Target="media/image61.emf"/><Relationship Id="rId118" Type="http://schemas.openxmlformats.org/officeDocument/2006/relationships/image" Target="media/image66.emf"/><Relationship Id="rId134" Type="http://schemas.openxmlformats.org/officeDocument/2006/relationships/image" Target="media/image82.emf"/><Relationship Id="rId139" Type="http://schemas.openxmlformats.org/officeDocument/2006/relationships/image" Target="media/image87.emf"/><Relationship Id="rId80" Type="http://schemas.openxmlformats.org/officeDocument/2006/relationships/oleObject" Target="embeddings/oleObject37.bin"/><Relationship Id="rId85" Type="http://schemas.openxmlformats.org/officeDocument/2006/relationships/image" Target="media/image39.wmf"/><Relationship Id="rId150" Type="http://schemas.openxmlformats.org/officeDocument/2006/relationships/image" Target="media/image98.emf"/><Relationship Id="rId155" Type="http://schemas.openxmlformats.org/officeDocument/2006/relationships/image" Target="media/image103.emf"/><Relationship Id="rId171" Type="http://schemas.openxmlformats.org/officeDocument/2006/relationships/image" Target="media/image119.emf"/><Relationship Id="rId176" Type="http://schemas.openxmlformats.org/officeDocument/2006/relationships/image" Target="media/image124.e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3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6.wmf"/><Relationship Id="rId103" Type="http://schemas.openxmlformats.org/officeDocument/2006/relationships/image" Target="media/image51.emf"/><Relationship Id="rId108" Type="http://schemas.openxmlformats.org/officeDocument/2006/relationships/image" Target="media/image56.emf"/><Relationship Id="rId124" Type="http://schemas.openxmlformats.org/officeDocument/2006/relationships/image" Target="media/image72.emf"/><Relationship Id="rId129" Type="http://schemas.openxmlformats.org/officeDocument/2006/relationships/image" Target="media/image77.emf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4.wmf"/><Relationship Id="rId91" Type="http://schemas.openxmlformats.org/officeDocument/2006/relationships/image" Target="media/image42.wmf"/><Relationship Id="rId96" Type="http://schemas.openxmlformats.org/officeDocument/2006/relationships/oleObject" Target="embeddings/oleObject45.bin"/><Relationship Id="rId140" Type="http://schemas.openxmlformats.org/officeDocument/2006/relationships/image" Target="media/image88.emf"/><Relationship Id="rId145" Type="http://schemas.openxmlformats.org/officeDocument/2006/relationships/image" Target="media/image93.emf"/><Relationship Id="rId161" Type="http://schemas.openxmlformats.org/officeDocument/2006/relationships/image" Target="media/image109.emf"/><Relationship Id="rId166" Type="http://schemas.openxmlformats.org/officeDocument/2006/relationships/image" Target="media/image114.emf"/><Relationship Id="rId18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image" Target="media/image62.emf"/><Relationship Id="rId119" Type="http://schemas.openxmlformats.org/officeDocument/2006/relationships/image" Target="media/image67.emf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9.wmf"/><Relationship Id="rId81" Type="http://schemas.openxmlformats.org/officeDocument/2006/relationships/image" Target="media/image37.wmf"/><Relationship Id="rId86" Type="http://schemas.openxmlformats.org/officeDocument/2006/relationships/oleObject" Target="embeddings/oleObject40.bin"/><Relationship Id="rId130" Type="http://schemas.openxmlformats.org/officeDocument/2006/relationships/image" Target="media/image78.emf"/><Relationship Id="rId135" Type="http://schemas.openxmlformats.org/officeDocument/2006/relationships/image" Target="media/image83.emf"/><Relationship Id="rId151" Type="http://schemas.openxmlformats.org/officeDocument/2006/relationships/image" Target="media/image99.emf"/><Relationship Id="rId156" Type="http://schemas.openxmlformats.org/officeDocument/2006/relationships/image" Target="media/image104.emf"/><Relationship Id="rId177" Type="http://schemas.openxmlformats.org/officeDocument/2006/relationships/image" Target="media/image125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120.emf"/><Relationship Id="rId180" Type="http://schemas.openxmlformats.org/officeDocument/2006/relationships/footer" Target="footer2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image" Target="media/image57.e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5.emf"/><Relationship Id="rId104" Type="http://schemas.openxmlformats.org/officeDocument/2006/relationships/image" Target="media/image52.emf"/><Relationship Id="rId120" Type="http://schemas.openxmlformats.org/officeDocument/2006/relationships/image" Target="media/image68.emf"/><Relationship Id="rId125" Type="http://schemas.openxmlformats.org/officeDocument/2006/relationships/image" Target="media/image73.emf"/><Relationship Id="rId141" Type="http://schemas.openxmlformats.org/officeDocument/2006/relationships/image" Target="media/image89.emf"/><Relationship Id="rId146" Type="http://schemas.openxmlformats.org/officeDocument/2006/relationships/image" Target="media/image94.emf"/><Relationship Id="rId167" Type="http://schemas.openxmlformats.org/officeDocument/2006/relationships/image" Target="media/image115.emf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3.bin"/><Relationship Id="rId162" Type="http://schemas.openxmlformats.org/officeDocument/2006/relationships/image" Target="media/image110.emf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0.wmf"/><Relationship Id="rId110" Type="http://schemas.openxmlformats.org/officeDocument/2006/relationships/image" Target="media/image58.emf"/><Relationship Id="rId115" Type="http://schemas.openxmlformats.org/officeDocument/2006/relationships/image" Target="media/image63.emf"/><Relationship Id="rId131" Type="http://schemas.openxmlformats.org/officeDocument/2006/relationships/image" Target="media/image79.emf"/><Relationship Id="rId136" Type="http://schemas.openxmlformats.org/officeDocument/2006/relationships/image" Target="media/image84.emf"/><Relationship Id="rId157" Type="http://schemas.openxmlformats.org/officeDocument/2006/relationships/image" Target="media/image105.emf"/><Relationship Id="rId178" Type="http://schemas.openxmlformats.org/officeDocument/2006/relationships/header" Target="header1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8.bin"/><Relationship Id="rId152" Type="http://schemas.openxmlformats.org/officeDocument/2006/relationships/image" Target="media/image100.emf"/><Relationship Id="rId173" Type="http://schemas.openxmlformats.org/officeDocument/2006/relationships/image" Target="media/image121.e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5.wmf"/><Relationship Id="rId100" Type="http://schemas.openxmlformats.org/officeDocument/2006/relationships/image" Target="media/image48.emf"/><Relationship Id="rId105" Type="http://schemas.openxmlformats.org/officeDocument/2006/relationships/image" Target="media/image53.emf"/><Relationship Id="rId126" Type="http://schemas.openxmlformats.org/officeDocument/2006/relationships/image" Target="media/image74.emf"/><Relationship Id="rId147" Type="http://schemas.openxmlformats.org/officeDocument/2006/relationships/image" Target="media/image95.emf"/><Relationship Id="rId168" Type="http://schemas.openxmlformats.org/officeDocument/2006/relationships/image" Target="media/image116.emf"/><Relationship Id="rId8" Type="http://schemas.openxmlformats.org/officeDocument/2006/relationships/image" Target="media/image1.wmf"/><Relationship Id="rId51" Type="http://schemas.openxmlformats.org/officeDocument/2006/relationships/image" Target="media/image22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3.wmf"/><Relationship Id="rId98" Type="http://schemas.openxmlformats.org/officeDocument/2006/relationships/image" Target="media/image46.emf"/><Relationship Id="rId121" Type="http://schemas.openxmlformats.org/officeDocument/2006/relationships/image" Target="media/image69.emf"/><Relationship Id="rId142" Type="http://schemas.openxmlformats.org/officeDocument/2006/relationships/image" Target="media/image90.emf"/><Relationship Id="rId163" Type="http://schemas.openxmlformats.org/officeDocument/2006/relationships/image" Target="media/image111.emf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image" Target="media/image30.wmf"/><Relationship Id="rId116" Type="http://schemas.openxmlformats.org/officeDocument/2006/relationships/image" Target="media/image64.emf"/><Relationship Id="rId137" Type="http://schemas.openxmlformats.org/officeDocument/2006/relationships/image" Target="media/image85.emf"/><Relationship Id="rId158" Type="http://schemas.openxmlformats.org/officeDocument/2006/relationships/image" Target="media/image106.e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9.emf"/><Relationship Id="rId132" Type="http://schemas.openxmlformats.org/officeDocument/2006/relationships/image" Target="media/image80.emf"/><Relationship Id="rId153" Type="http://schemas.openxmlformats.org/officeDocument/2006/relationships/image" Target="media/image101.emf"/><Relationship Id="rId174" Type="http://schemas.openxmlformats.org/officeDocument/2006/relationships/image" Target="media/image122.emf"/><Relationship Id="rId179" Type="http://schemas.openxmlformats.org/officeDocument/2006/relationships/footer" Target="footer1.xml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5.wmf"/><Relationship Id="rId106" Type="http://schemas.openxmlformats.org/officeDocument/2006/relationships/image" Target="media/image54.emf"/><Relationship Id="rId127" Type="http://schemas.openxmlformats.org/officeDocument/2006/relationships/image" Target="media/image75.emf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emf"/><Relationship Id="rId101" Type="http://schemas.openxmlformats.org/officeDocument/2006/relationships/image" Target="media/image49.emf"/><Relationship Id="rId122" Type="http://schemas.openxmlformats.org/officeDocument/2006/relationships/image" Target="media/image70.emf"/><Relationship Id="rId143" Type="http://schemas.openxmlformats.org/officeDocument/2006/relationships/image" Target="media/image91.emf"/><Relationship Id="rId148" Type="http://schemas.openxmlformats.org/officeDocument/2006/relationships/image" Target="media/image96.emf"/><Relationship Id="rId164" Type="http://schemas.openxmlformats.org/officeDocument/2006/relationships/image" Target="media/image112.emf"/><Relationship Id="rId169" Type="http://schemas.openxmlformats.org/officeDocument/2006/relationships/image" Target="media/image11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a.stocco\Documents\Templates\Frontiers_Word_Templ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DEB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D8882929-E15D-4873-A657-5B93189DE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Supplementary_Material.dotx</Template>
  <TotalTime>17</TotalTime>
  <Pages>21</Pages>
  <Words>1966</Words>
  <Characters>11209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Frontiers Media SA</dc:creator>
  <cp:lastModifiedBy>Administrator</cp:lastModifiedBy>
  <cp:revision>16</cp:revision>
  <cp:lastPrinted>2013-10-03T12:51:00Z</cp:lastPrinted>
  <dcterms:created xsi:type="dcterms:W3CDTF">2018-11-23T08:58:00Z</dcterms:created>
  <dcterms:modified xsi:type="dcterms:W3CDTF">2022-12-01T04:36:00Z</dcterms:modified>
</cp:coreProperties>
</file>